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2F7" w:rsidRDefault="00FD62F7" w:rsidP="00FD62F7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FD62F7" w:rsidRDefault="00FD62F7" w:rsidP="00FD62F7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FD62F7" w:rsidRDefault="00FD62F7" w:rsidP="00FD62F7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FD62F7" w:rsidRDefault="00FD62F7" w:rsidP="00FD62F7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FD62F7" w:rsidRPr="00B963C2" w:rsidRDefault="00FD62F7" w:rsidP="00FD62F7">
      <w:pPr>
        <w:suppressAutoHyphens w:val="0"/>
        <w:spacing w:after="200" w:line="276" w:lineRule="auto"/>
        <w:ind w:firstLine="0"/>
        <w:jc w:val="center"/>
      </w:pPr>
      <w:r>
        <w:t>О Т Ч Е Т</w:t>
      </w:r>
    </w:p>
    <w:p w:rsidR="00FD62F7" w:rsidRPr="00D32474" w:rsidRDefault="00FD62F7" w:rsidP="00FD62F7">
      <w:pPr>
        <w:suppressAutoHyphens w:val="0"/>
        <w:spacing w:after="200" w:line="276" w:lineRule="auto"/>
        <w:ind w:firstLine="0"/>
        <w:jc w:val="center"/>
      </w:pPr>
      <w:r>
        <w:t>о выполнении долгосрочного домашнего задания</w:t>
      </w:r>
    </w:p>
    <w:p w:rsidR="00FD62F7" w:rsidRPr="00D32474" w:rsidRDefault="00FD62F7" w:rsidP="00FD62F7">
      <w:pPr>
        <w:suppressAutoHyphens w:val="0"/>
        <w:spacing w:after="200" w:line="276" w:lineRule="auto"/>
        <w:ind w:firstLine="0"/>
        <w:jc w:val="center"/>
      </w:pPr>
      <w:r>
        <w:t>по учебной дисциплине</w:t>
      </w:r>
      <w:r w:rsidRPr="00D32474">
        <w:t xml:space="preserve"> </w:t>
      </w:r>
      <w:r>
        <w:t>«Технологии программирования»</w:t>
      </w:r>
    </w:p>
    <w:p w:rsidR="00FD62F7" w:rsidRPr="00B963C2" w:rsidRDefault="00FD62F7" w:rsidP="00FD62F7">
      <w:pPr>
        <w:suppressAutoHyphens w:val="0"/>
        <w:spacing w:after="200" w:line="276" w:lineRule="auto"/>
        <w:ind w:firstLine="0"/>
        <w:jc w:val="center"/>
      </w:pPr>
      <w:r>
        <w:t>Вариант «Змейка», этап 2</w:t>
      </w:r>
    </w:p>
    <w:p w:rsidR="00FD62F7" w:rsidRPr="00B963C2" w:rsidRDefault="00FD62F7" w:rsidP="00FD62F7">
      <w:pPr>
        <w:suppressAutoHyphens w:val="0"/>
        <w:spacing w:after="200" w:line="276" w:lineRule="auto"/>
        <w:ind w:firstLine="0"/>
        <w:jc w:val="center"/>
      </w:pPr>
    </w:p>
    <w:p w:rsidR="00FD62F7" w:rsidRPr="00B963C2" w:rsidRDefault="00FD62F7" w:rsidP="00FD62F7">
      <w:pPr>
        <w:suppressAutoHyphens w:val="0"/>
        <w:spacing w:after="200" w:line="276" w:lineRule="auto"/>
        <w:ind w:firstLine="0"/>
        <w:jc w:val="center"/>
      </w:pPr>
    </w:p>
    <w:p w:rsidR="00FD62F7" w:rsidRDefault="00FD62F7" w:rsidP="00FD62F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Выполнили</w:t>
      </w:r>
    </w:p>
    <w:p w:rsidR="00FD62F7" w:rsidRDefault="00FD62F7" w:rsidP="00FD62F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</w:p>
    <w:p w:rsidR="00FD62F7" w:rsidRPr="003D5C8A" w:rsidRDefault="007C5D23" w:rsidP="00FD62F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Турищев А.Р.</w:t>
      </w:r>
      <w:r w:rsidR="00FD62F7">
        <w:tab/>
        <w:t>_________</w:t>
      </w:r>
    </w:p>
    <w:p w:rsidR="00FD62F7" w:rsidRPr="00B72A53" w:rsidRDefault="007C5D23" w:rsidP="00FD62F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Габайдулин Д.Н</w:t>
      </w:r>
      <w:r w:rsidR="00FD62F7">
        <w:tab/>
        <w:t xml:space="preserve"> (подпись)</w:t>
      </w:r>
    </w:p>
    <w:p w:rsidR="00FD62F7" w:rsidRPr="00B72A53" w:rsidRDefault="007C5D23" w:rsidP="00FD62F7">
      <w:pPr>
        <w:suppressAutoHyphens w:val="0"/>
        <w:spacing w:after="200" w:line="276" w:lineRule="auto"/>
        <w:ind w:left="3686" w:firstLine="0"/>
        <w:jc w:val="left"/>
      </w:pPr>
      <w:r>
        <w:t>Балашевский Д.А</w:t>
      </w:r>
    </w:p>
    <w:p w:rsidR="00FD62F7" w:rsidRPr="00B72A53" w:rsidRDefault="00FD62F7" w:rsidP="00FD62F7">
      <w:pPr>
        <w:suppressAutoHyphens w:val="0"/>
        <w:spacing w:after="200" w:line="276" w:lineRule="auto"/>
        <w:ind w:left="3686" w:firstLine="0"/>
        <w:jc w:val="left"/>
      </w:pPr>
    </w:p>
    <w:p w:rsidR="00FD62F7" w:rsidRPr="00D32474" w:rsidRDefault="00FD62F7" w:rsidP="00FD62F7">
      <w:pPr>
        <w:suppressAutoHyphens w:val="0"/>
        <w:spacing w:after="200" w:line="276" w:lineRule="auto"/>
        <w:ind w:left="3686" w:firstLine="0"/>
        <w:jc w:val="left"/>
      </w:pPr>
      <w:r>
        <w:t>Проверил</w:t>
      </w:r>
    </w:p>
    <w:p w:rsidR="00FD62F7" w:rsidRPr="003D5C8A" w:rsidRDefault="00FD62F7" w:rsidP="00FD62F7">
      <w:pPr>
        <w:suppressAutoHyphens w:val="0"/>
        <w:spacing w:line="276" w:lineRule="auto"/>
        <w:ind w:left="3686" w:firstLine="0"/>
        <w:jc w:val="left"/>
      </w:pPr>
      <w:r>
        <w:t>Кузнецов А.В.</w:t>
      </w:r>
      <w:r w:rsidRPr="003D5C8A">
        <w:tab/>
      </w:r>
      <w:r w:rsidRPr="003D5C8A">
        <w:tab/>
      </w:r>
      <w:r w:rsidRPr="003D5C8A">
        <w:tab/>
      </w:r>
      <w:r>
        <w:t>_________</w:t>
      </w:r>
    </w:p>
    <w:p w:rsidR="00FD62F7" w:rsidRPr="00B72A53" w:rsidRDefault="00FD62F7" w:rsidP="00FD62F7">
      <w:pPr>
        <w:suppressAutoHyphens w:val="0"/>
        <w:spacing w:line="276" w:lineRule="auto"/>
        <w:ind w:left="6518" w:firstLine="562"/>
        <w:jc w:val="left"/>
      </w:pPr>
      <w:r w:rsidRPr="003D5C8A">
        <w:t xml:space="preserve"> </w:t>
      </w:r>
      <w:r>
        <w:t xml:space="preserve">(подпись) </w:t>
      </w:r>
    </w:p>
    <w:p w:rsidR="00FD62F7" w:rsidRPr="00B72A53" w:rsidRDefault="00FD62F7" w:rsidP="00FD62F7">
      <w:pPr>
        <w:suppressAutoHyphens w:val="0"/>
        <w:spacing w:after="200" w:line="276" w:lineRule="auto"/>
        <w:ind w:left="3686" w:firstLine="0"/>
        <w:jc w:val="left"/>
      </w:pPr>
    </w:p>
    <w:p w:rsidR="00FD62F7" w:rsidRDefault="00FD62F7" w:rsidP="00FD62F7">
      <w:pPr>
        <w:suppressAutoHyphens w:val="0"/>
        <w:spacing w:after="200" w:line="276" w:lineRule="auto"/>
        <w:ind w:left="3686" w:firstLine="0"/>
        <w:jc w:val="left"/>
      </w:pPr>
      <w:r>
        <w:t>Дата</w:t>
      </w:r>
      <w:r>
        <w:tab/>
      </w:r>
      <w:r>
        <w:tab/>
      </w:r>
      <w:r>
        <w:tab/>
      </w:r>
      <w:r>
        <w:tab/>
      </w:r>
      <w:r>
        <w:tab/>
        <w:t xml:space="preserve">_________ </w:t>
      </w:r>
    </w:p>
    <w:p w:rsidR="00FD62F7" w:rsidRDefault="00FD62F7" w:rsidP="00FD62F7">
      <w:pPr>
        <w:suppressAutoHyphens w:val="0"/>
        <w:spacing w:after="200" w:line="276" w:lineRule="auto"/>
        <w:ind w:left="3686" w:firstLine="0"/>
        <w:jc w:val="left"/>
      </w:pPr>
    </w:p>
    <w:p w:rsidR="00FD62F7" w:rsidRDefault="00FD62F7" w:rsidP="00FD62F7">
      <w:pPr>
        <w:suppressAutoHyphens w:val="0"/>
        <w:spacing w:after="200" w:line="276" w:lineRule="auto"/>
        <w:ind w:left="3686" w:firstLine="0"/>
        <w:jc w:val="left"/>
      </w:pPr>
    </w:p>
    <w:p w:rsidR="00FD62F7" w:rsidRDefault="00FD62F7" w:rsidP="00FD62F7">
      <w:pPr>
        <w:suppressAutoHyphens w:val="0"/>
        <w:spacing w:after="200" w:line="276" w:lineRule="auto"/>
        <w:ind w:left="3686" w:firstLine="0"/>
        <w:jc w:val="left"/>
      </w:pPr>
    </w:p>
    <w:p w:rsidR="00BA2411" w:rsidRDefault="00335303" w:rsidP="00FD62F7">
      <w:pPr>
        <w:suppressAutoHyphens w:val="0"/>
        <w:spacing w:after="200" w:line="276" w:lineRule="auto"/>
        <w:ind w:firstLine="0"/>
        <w:jc w:val="center"/>
      </w:pPr>
      <w:r>
        <w:t>МОСКВА 2021</w:t>
      </w:r>
      <w:r w:rsidR="00FD62F7">
        <w:t xml:space="preserve"> </w:t>
      </w:r>
      <w:r w:rsidR="00BA2411">
        <w:br w:type="page"/>
      </w:r>
    </w:p>
    <w:p w:rsidR="00521CEB" w:rsidRDefault="00521CEB" w:rsidP="00264FFE">
      <w:pPr>
        <w:pStyle w:val="aa"/>
        <w:ind w:left="567" w:firstLine="0"/>
      </w:pPr>
      <w:r>
        <w:lastRenderedPageBreak/>
        <w:t>Оглавление</w:t>
      </w:r>
    </w:p>
    <w:p w:rsidR="008B2537" w:rsidRDefault="00026FAC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r>
        <w:rPr>
          <w:b w:val="0"/>
          <w:smallCaps w:val="0"/>
        </w:rPr>
        <w:fldChar w:fldCharType="begin"/>
      </w:r>
      <w:r w:rsidR="008B2537">
        <w:rPr>
          <w:b w:val="0"/>
          <w:smallCaps w:val="0"/>
        </w:rPr>
        <w:instrText xml:space="preserve"> TOC \o "1-4" \h \z \u </w:instrText>
      </w:r>
      <w:r>
        <w:rPr>
          <w:b w:val="0"/>
          <w:smallCaps w:val="0"/>
        </w:rPr>
        <w:fldChar w:fldCharType="separate"/>
      </w:r>
      <w:hyperlink w:anchor="_Toc90001204" w:history="1">
        <w:r w:rsidR="008B2537" w:rsidRPr="00AD284F">
          <w:rPr>
            <w:rStyle w:val="ad"/>
            <w:noProof/>
          </w:rPr>
          <w:t>Описание задания</w:t>
        </w:r>
        <w:r w:rsidR="008B253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B2537" w:rsidRDefault="001F66D0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hyperlink w:anchor="_Toc90001205" w:history="1">
        <w:r w:rsidR="008B2537" w:rsidRPr="00AD284F">
          <w:rPr>
            <w:rStyle w:val="ad"/>
            <w:noProof/>
          </w:rPr>
          <w:t>Основная часть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_Toc90001205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4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90001206" w:history="1">
        <w:r w:rsidR="008B2537" w:rsidRPr="00AD284F">
          <w:rPr>
            <w:rStyle w:val="ad"/>
            <w:noProof/>
          </w:rPr>
          <w:t>1.1 Описание выбранных инструментов программирования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_Toc90001206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4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90001207" w:history="1">
        <w:r w:rsidR="008B2537" w:rsidRPr="00AD284F">
          <w:rPr>
            <w:rStyle w:val="ad"/>
            <w:noProof/>
            <w:lang w:val="en-US"/>
          </w:rPr>
          <w:t>1.2</w:t>
        </w:r>
        <w:r w:rsidR="008B2537" w:rsidRPr="00AD284F">
          <w:rPr>
            <w:rStyle w:val="ad"/>
            <w:noProof/>
          </w:rPr>
          <w:t xml:space="preserve"> Описание архитектуры программы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_Toc90001207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4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08" w:history="1">
        <w:r w:rsidR="008B2537" w:rsidRPr="00AD284F">
          <w:rPr>
            <w:rStyle w:val="ad"/>
            <w:noProof/>
            <w:lang w:val="en-US"/>
          </w:rPr>
          <w:t>1.2.1</w:t>
        </w:r>
        <w:r w:rsidR="008B2537" w:rsidRPr="00AD284F">
          <w:rPr>
            <w:rStyle w:val="ad"/>
            <w:noProof/>
          </w:rPr>
          <w:t xml:space="preserve"> Заголовочный файл </w:t>
        </w:r>
        <w:r w:rsidR="008B2537" w:rsidRPr="00AD284F">
          <w:rPr>
            <w:rStyle w:val="ad"/>
            <w:noProof/>
            <w:lang w:val="en-US"/>
          </w:rPr>
          <w:t>“Buton_settings.h”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_Toc90001208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4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09" w:history="1">
        <w:r w:rsidR="008B2537" w:rsidRPr="00AD284F">
          <w:rPr>
            <w:rStyle w:val="ad"/>
            <w:noProof/>
          </w:rPr>
          <w:t xml:space="preserve">1.2.2 Заголовочный файл </w:t>
        </w:r>
        <w:r w:rsidR="008B2537" w:rsidRPr="00AD284F">
          <w:rPr>
            <w:rStyle w:val="ad"/>
            <w:noProof/>
            <w:lang w:val="en-US"/>
          </w:rPr>
          <w:t>“Options.h”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_Toc90001209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5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10" w:history="1">
        <w:r w:rsidR="008B2537" w:rsidRPr="00AD284F">
          <w:rPr>
            <w:rStyle w:val="ad"/>
            <w:noProof/>
            <w:lang w:val="en-US"/>
          </w:rPr>
          <w:t>1.2.3</w:t>
        </w:r>
        <w:r w:rsidR="008B2537" w:rsidRPr="00AD284F">
          <w:rPr>
            <w:rStyle w:val="ad"/>
            <w:noProof/>
          </w:rPr>
          <w:t xml:space="preserve"> Заголовочный</w:t>
        </w:r>
        <w:r w:rsidR="008B2537" w:rsidRPr="00AD284F">
          <w:rPr>
            <w:rStyle w:val="ad"/>
            <w:noProof/>
            <w:lang w:val="en-US"/>
          </w:rPr>
          <w:t xml:space="preserve"> </w:t>
        </w:r>
        <w:r w:rsidR="008B2537" w:rsidRPr="00AD284F">
          <w:rPr>
            <w:rStyle w:val="ad"/>
            <w:noProof/>
          </w:rPr>
          <w:t>файл</w:t>
        </w:r>
        <w:r w:rsidR="008B2537" w:rsidRPr="00AD284F">
          <w:rPr>
            <w:rStyle w:val="ad"/>
            <w:noProof/>
            <w:lang w:val="en-US"/>
          </w:rPr>
          <w:t xml:space="preserve"> “Multiplayer_menu.h”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_Toc90001210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5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11" w:history="1">
        <w:r w:rsidR="008B2537" w:rsidRPr="00AD284F">
          <w:rPr>
            <w:rStyle w:val="ad"/>
            <w:noProof/>
          </w:rPr>
          <w:t xml:space="preserve">1.2.4 Заголовочный файл </w:t>
        </w:r>
        <w:r w:rsidR="008B2537" w:rsidRPr="00AD284F">
          <w:rPr>
            <w:rStyle w:val="ad"/>
            <w:noProof/>
            <w:lang w:val="en-US"/>
          </w:rPr>
          <w:t>“game.h”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_Toc90001211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7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12" w:history="1">
        <w:r w:rsidR="008B2537" w:rsidRPr="00AD284F">
          <w:rPr>
            <w:rStyle w:val="ad"/>
            <w:noProof/>
          </w:rPr>
          <w:t>1.2.5 Файл</w:t>
        </w:r>
        <w:r w:rsidR="008B2537" w:rsidRPr="00AD284F">
          <w:rPr>
            <w:rStyle w:val="ad"/>
            <w:noProof/>
            <w:lang w:val="en-US"/>
          </w:rPr>
          <w:t xml:space="preserve"> “main_menu_interface.cpp”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_Toc90001212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11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90001213" w:history="1">
        <w:r w:rsidR="008B2537" w:rsidRPr="00AD284F">
          <w:rPr>
            <w:rStyle w:val="ad"/>
            <w:noProof/>
          </w:rPr>
          <w:t>1.3 Описание работы по реализации задания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_Toc90001213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12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14" w:history="1">
        <w:r w:rsidR="008B2537" w:rsidRPr="00AD284F">
          <w:rPr>
            <w:rStyle w:val="ad"/>
            <w:noProof/>
          </w:rPr>
          <w:t>1.3.1.1 Шаг №1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_Toc90001214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12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15" w:history="1">
        <w:r w:rsidR="008B2537" w:rsidRPr="00AD284F">
          <w:rPr>
            <w:rStyle w:val="ad"/>
            <w:noProof/>
          </w:rPr>
          <w:t>1.3.1.2 Шаг № 2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_Toc90001215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13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90001216" w:history="1">
        <w:r w:rsidR="008B2537" w:rsidRPr="00AD284F">
          <w:rPr>
            <w:rStyle w:val="ad"/>
            <w:noProof/>
          </w:rPr>
          <w:t>1.3.1.3 Шаг №3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_Toc90001216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13</w:t>
        </w:r>
        <w:r w:rsidR="00026FAC">
          <w:rPr>
            <w:noProof/>
            <w:webHidden/>
          </w:rPr>
          <w:fldChar w:fldCharType="end"/>
        </w:r>
      </w:hyperlink>
    </w:p>
    <w:p w:rsidR="008B2537" w:rsidRDefault="001F66D0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hyperlink w:anchor="_Toc90001217" w:history="1">
        <w:r w:rsidR="008B2537" w:rsidRPr="00AD284F">
          <w:rPr>
            <w:rStyle w:val="ad"/>
            <w:noProof/>
          </w:rPr>
          <w:t>Вывод</w:t>
        </w:r>
        <w:r w:rsidR="008B2537">
          <w:rPr>
            <w:noProof/>
            <w:webHidden/>
          </w:rPr>
          <w:tab/>
        </w:r>
        <w:r w:rsidR="00026FAC">
          <w:rPr>
            <w:noProof/>
            <w:webHidden/>
          </w:rPr>
          <w:fldChar w:fldCharType="begin"/>
        </w:r>
        <w:r w:rsidR="008B2537">
          <w:rPr>
            <w:noProof/>
            <w:webHidden/>
          </w:rPr>
          <w:instrText xml:space="preserve"> PAGEREF _Toc90001217 \h </w:instrText>
        </w:r>
        <w:r w:rsidR="00026FAC">
          <w:rPr>
            <w:noProof/>
            <w:webHidden/>
          </w:rPr>
        </w:r>
        <w:r w:rsidR="00026FAC">
          <w:rPr>
            <w:noProof/>
            <w:webHidden/>
          </w:rPr>
          <w:fldChar w:fldCharType="separate"/>
        </w:r>
        <w:r w:rsidR="008B2537">
          <w:rPr>
            <w:noProof/>
            <w:webHidden/>
          </w:rPr>
          <w:t>15</w:t>
        </w:r>
        <w:r w:rsidR="00026FAC">
          <w:rPr>
            <w:noProof/>
            <w:webHidden/>
          </w:rPr>
          <w:fldChar w:fldCharType="end"/>
        </w:r>
      </w:hyperlink>
    </w:p>
    <w:p w:rsidR="0043101E" w:rsidRDefault="00026FAC">
      <w:pPr>
        <w:suppressAutoHyphens w:val="0"/>
        <w:spacing w:after="200" w:line="276" w:lineRule="auto"/>
        <w:ind w:firstLine="0"/>
        <w:jc w:val="left"/>
      </w:pPr>
      <w:r>
        <w:rPr>
          <w:b/>
          <w:smallCaps/>
        </w:rPr>
        <w:fldChar w:fldCharType="end"/>
      </w:r>
    </w:p>
    <w:p w:rsidR="000D2FDB" w:rsidRDefault="000B0E4B" w:rsidP="00264FFE">
      <w:pPr>
        <w:pStyle w:val="1"/>
        <w:numPr>
          <w:ilvl w:val="0"/>
          <w:numId w:val="0"/>
        </w:numPr>
        <w:ind w:left="567"/>
      </w:pPr>
      <w:bookmarkStart w:id="0" w:name="_Toc90001204"/>
      <w:r>
        <w:lastRenderedPageBreak/>
        <w:t>Описание задания</w:t>
      </w:r>
      <w:bookmarkEnd w:id="0"/>
    </w:p>
    <w:p w:rsidR="00FD62F7" w:rsidRDefault="00FD62F7" w:rsidP="00FD62F7">
      <w:r>
        <w:t xml:space="preserve">Второй этап разработки игры змейка является логическим продолжением первого. По его окончании команда разработчиков должна получить игру с расширенным функционалом. В соответствии с условиями долгосрочного задания увеличение игровых возможностей должно повыситься за счет добавления в проект </w:t>
      </w:r>
      <w:r w:rsidR="000B0E4B">
        <w:t>многопользовательского режима.</w:t>
      </w:r>
    </w:p>
    <w:p w:rsidR="000B0E4B" w:rsidRDefault="000B0E4B" w:rsidP="00FD62F7">
      <w:r>
        <w:t>Чтобы полноценно реализовать поставленную задачу, разработчикам было необходимо следовать следующим требованиям:</w:t>
      </w:r>
    </w:p>
    <w:p w:rsidR="000B0E4B" w:rsidRPr="000B0E4B" w:rsidRDefault="000B0E4B" w:rsidP="000B0E4B">
      <w:pPr>
        <w:pStyle w:val="ab"/>
        <w:tabs>
          <w:tab w:val="left" w:pos="8030"/>
        </w:tabs>
        <w:rPr>
          <w:rFonts w:eastAsia="Times New Roman"/>
        </w:rPr>
      </w:pPr>
      <w:r>
        <w:rPr>
          <w:rFonts w:eastAsia="Times New Roman"/>
        </w:rPr>
        <w:t>а) </w:t>
      </w:r>
      <w:r w:rsidRPr="000B0E4B">
        <w:rPr>
          <w:rFonts w:eastAsia="Times New Roman"/>
        </w:rPr>
        <w:t>Выбор количество игроков - 1 или 2 при начале игры</w:t>
      </w:r>
      <w:r>
        <w:rPr>
          <w:rFonts w:eastAsia="Times New Roman"/>
        </w:rPr>
        <w:t>;</w:t>
      </w:r>
    </w:p>
    <w:p w:rsidR="000B0E4B" w:rsidRPr="000B0E4B" w:rsidRDefault="000B0E4B" w:rsidP="000B0E4B">
      <w:pPr>
        <w:pStyle w:val="ab"/>
        <w:rPr>
          <w:rFonts w:eastAsia="Times New Roman"/>
        </w:rPr>
      </w:pPr>
      <w:r>
        <w:rPr>
          <w:rFonts w:eastAsia="Times New Roman"/>
        </w:rPr>
        <w:t>б) </w:t>
      </w:r>
      <w:r w:rsidRPr="000B0E4B">
        <w:rPr>
          <w:rFonts w:eastAsia="Times New Roman"/>
        </w:rPr>
        <w:t>Ввод имени и выбор цвета и раскладки для второго игрока в настройках</w:t>
      </w:r>
      <w:r>
        <w:rPr>
          <w:rFonts w:eastAsia="Times New Roman"/>
        </w:rPr>
        <w:t>;</w:t>
      </w:r>
    </w:p>
    <w:p w:rsidR="000B0E4B" w:rsidRPr="000B0E4B" w:rsidRDefault="000B0E4B" w:rsidP="000B0E4B">
      <w:pPr>
        <w:pStyle w:val="ab"/>
        <w:rPr>
          <w:rFonts w:eastAsia="Times New Roman"/>
        </w:rPr>
      </w:pPr>
      <w:r>
        <w:rPr>
          <w:rFonts w:eastAsia="Times New Roman"/>
        </w:rPr>
        <w:t>в) </w:t>
      </w:r>
      <w:r w:rsidRPr="000B0E4B">
        <w:rPr>
          <w:rFonts w:eastAsia="Times New Roman"/>
        </w:rPr>
        <w:t>Добавление случайных препятствий на карту</w:t>
      </w:r>
      <w:r>
        <w:rPr>
          <w:rFonts w:eastAsia="Times New Roman"/>
        </w:rPr>
        <w:t>.</w:t>
      </w:r>
    </w:p>
    <w:p w:rsidR="000B0E4B" w:rsidRPr="00FD62F7" w:rsidRDefault="000B0E4B" w:rsidP="00FD62F7"/>
    <w:p w:rsidR="00FC585B" w:rsidRDefault="000B0E4B" w:rsidP="000B0E4B">
      <w:pPr>
        <w:pStyle w:val="1"/>
        <w:numPr>
          <w:ilvl w:val="0"/>
          <w:numId w:val="0"/>
        </w:numPr>
        <w:ind w:left="567"/>
      </w:pPr>
      <w:bookmarkStart w:id="1" w:name="_Toc90001205"/>
      <w:r>
        <w:lastRenderedPageBreak/>
        <w:t>Основная часть</w:t>
      </w:r>
      <w:bookmarkEnd w:id="1"/>
    </w:p>
    <w:p w:rsidR="00FC585B" w:rsidRDefault="000B0E4B" w:rsidP="00FD7950">
      <w:pPr>
        <w:pStyle w:val="2"/>
      </w:pPr>
      <w:bookmarkStart w:id="2" w:name="_Toc90001206"/>
      <w:r>
        <w:t>Описание выбранных инструментов программирования</w:t>
      </w:r>
      <w:bookmarkEnd w:id="2"/>
    </w:p>
    <w:p w:rsidR="000B0E4B" w:rsidRPr="00C7254A" w:rsidRDefault="000B0E4B" w:rsidP="000B0E4B">
      <w:r>
        <w:t>В качестве сред разработки игры использовались Microsoft Visual Studio  и Visual Code. Также в качестве библиотеки для создания визуального обрамления выступила SFML</w:t>
      </w:r>
      <w:r w:rsidRPr="007A3524">
        <w:t xml:space="preserve">. </w:t>
      </w:r>
      <w:r>
        <w:t>Она содержит ряд модулей для простого программирования игр и мультимедиа приложений. Ее простота позволила быстро освоить все необходимые модули для реализации необходимого функционала. Языком разработки является C++.</w:t>
      </w:r>
    </w:p>
    <w:p w:rsidR="000B0E4B" w:rsidRPr="000D2716" w:rsidRDefault="000B0E4B" w:rsidP="000B0E4B">
      <w:r>
        <w:t xml:space="preserve">В качестве программы для создания текстур, которые потом использовались для создания «спрайтов», выступила </w:t>
      </w:r>
      <w:r>
        <w:rPr>
          <w:lang w:val="en-US"/>
        </w:rPr>
        <w:t>GIMP</w:t>
      </w:r>
      <w:r>
        <w:t>.</w:t>
      </w:r>
    </w:p>
    <w:p w:rsidR="000B0E4B" w:rsidRDefault="000B0E4B" w:rsidP="000B0E4B">
      <w:r>
        <w:t xml:space="preserve">В рамках долгосрочного задания для удобства работы в команде и установления взаимосвязей с предыдущими версиями проекта было решено использовать систему контроля версий GIT в рамках веб-сервисов </w:t>
      </w:r>
      <w:r>
        <w:rPr>
          <w:lang w:val="en-US"/>
        </w:rPr>
        <w:t>GitHub</w:t>
      </w:r>
      <w:r>
        <w:t xml:space="preserve"> и GitWork.</w:t>
      </w:r>
    </w:p>
    <w:p w:rsidR="00614DC3" w:rsidRDefault="00614DC3" w:rsidP="000B0E4B"/>
    <w:p w:rsidR="00FC585B" w:rsidRDefault="00614DC3" w:rsidP="00FD7950">
      <w:pPr>
        <w:pStyle w:val="2"/>
        <w:rPr>
          <w:lang w:val="en-US"/>
        </w:rPr>
      </w:pPr>
      <w:bookmarkStart w:id="3" w:name="_Toc90001207"/>
      <w:r>
        <w:t>Описание архитектуры программы</w:t>
      </w:r>
      <w:bookmarkEnd w:id="3"/>
    </w:p>
    <w:p w:rsidR="00266AAA" w:rsidRPr="006F3246" w:rsidRDefault="00266AAA" w:rsidP="00266AAA">
      <w:r>
        <w:t xml:space="preserve">Чтобы реализовать все требования, стало необходимым дополнить код каждого из файлов, </w:t>
      </w:r>
      <w:r w:rsidR="006F3246">
        <w:t xml:space="preserve">созданных в ходе выполнения  первого этапа, а также создать новый заголовочный файл – </w:t>
      </w:r>
      <w:r w:rsidR="006F3246" w:rsidRPr="006F3246">
        <w:rPr>
          <w:rStyle w:val="af2"/>
        </w:rPr>
        <w:t>Multiplayer_menu.h</w:t>
      </w:r>
    </w:p>
    <w:p w:rsidR="004D4DF8" w:rsidRPr="00335303" w:rsidRDefault="004D4DF8" w:rsidP="000B0E4B">
      <w:pPr>
        <w:pStyle w:val="ab"/>
      </w:pPr>
    </w:p>
    <w:p w:rsidR="006F3246" w:rsidRDefault="006F3246" w:rsidP="006F3246">
      <w:pPr>
        <w:pStyle w:val="3"/>
        <w:rPr>
          <w:lang w:val="en-US"/>
        </w:rPr>
      </w:pPr>
      <w:bookmarkStart w:id="4" w:name="_Toc90001208"/>
      <w:r>
        <w:t xml:space="preserve">Заголовочный файл </w:t>
      </w:r>
      <w:r>
        <w:rPr>
          <w:lang w:val="en-US"/>
        </w:rPr>
        <w:t>“Buton_settings.h”</w:t>
      </w:r>
      <w:bookmarkEnd w:id="4"/>
    </w:p>
    <w:p w:rsidR="006F3246" w:rsidRPr="00E52A2B" w:rsidRDefault="006F3246" w:rsidP="004E6CB3">
      <w:r>
        <w:t xml:space="preserve">В данном файле код дополняется реализацией класса </w:t>
      </w:r>
      <w:r w:rsidRPr="004E6CB3">
        <w:rPr>
          <w:rStyle w:val="af3"/>
          <w:lang w:val="en-US"/>
        </w:rPr>
        <w:t>But</w:t>
      </w:r>
      <w:r w:rsidRPr="004E6CB3">
        <w:rPr>
          <w:rStyle w:val="af3"/>
        </w:rPr>
        <w:t>_</w:t>
      </w:r>
      <w:r w:rsidRPr="004E6CB3">
        <w:rPr>
          <w:rStyle w:val="af3"/>
          <w:lang w:val="en-US"/>
        </w:rPr>
        <w:t>Color</w:t>
      </w:r>
      <w:r w:rsidRPr="004E6CB3">
        <w:rPr>
          <w:rStyle w:val="af3"/>
        </w:rPr>
        <w:t>_</w:t>
      </w:r>
      <w:r w:rsidRPr="004E6CB3">
        <w:rPr>
          <w:rStyle w:val="af3"/>
          <w:lang w:val="en-US"/>
        </w:rPr>
        <w:t>menu</w:t>
      </w:r>
      <w:r w:rsidR="004E6CB3">
        <w:rPr>
          <w:rStyle w:val="af3"/>
        </w:rPr>
        <w:t xml:space="preserve">. </w:t>
      </w:r>
      <w:r w:rsidR="004E6CB3" w:rsidRPr="004E6CB3">
        <w:t xml:space="preserve">В нем реализуются </w:t>
      </w:r>
      <w:r w:rsidR="004E6CB3">
        <w:t xml:space="preserve">состояния </w:t>
      </w:r>
      <w:r w:rsidR="004E6CB3" w:rsidRPr="004E6CB3">
        <w:t>кноп</w:t>
      </w:r>
      <w:r w:rsidR="004E6CB3">
        <w:t>о</w:t>
      </w:r>
      <w:r w:rsidR="004E6CB3" w:rsidRPr="004E6CB3">
        <w:t>к выбора цвета головы второго игрока, находящи</w:t>
      </w:r>
      <w:r w:rsidR="004E6CB3">
        <w:t>х</w:t>
      </w:r>
      <w:r w:rsidR="004E6CB3" w:rsidRPr="004E6CB3">
        <w:t xml:space="preserve">ся в меню настроек </w:t>
      </w:r>
      <w:r w:rsidR="004E6CB3">
        <w:t>многопользовательского</w:t>
      </w:r>
      <w:r w:rsidR="004E6CB3" w:rsidRPr="004E6CB3">
        <w:t xml:space="preserve"> режима.</w:t>
      </w:r>
      <w:r w:rsidR="004E6CB3">
        <w:t xml:space="preserve"> В листинге 1 представлена реализация данного класса.</w:t>
      </w:r>
      <w:r w:rsidR="00E52A2B">
        <w:t xml:space="preserve"> В ее содержании используются представители класса </w:t>
      </w:r>
      <w:r w:rsidR="00E52A2B">
        <w:rPr>
          <w:lang w:val="en-US"/>
        </w:rPr>
        <w:t>Button</w:t>
      </w:r>
      <w:r w:rsidR="00E52A2B" w:rsidRPr="00E52A2B">
        <w:t>_</w:t>
      </w:r>
      <w:r w:rsidR="00E52A2B">
        <w:rPr>
          <w:lang w:val="en-US"/>
        </w:rPr>
        <w:t>Check</w:t>
      </w:r>
      <w:r w:rsidR="00E52A2B">
        <w:t>, определенного в процессе выполнения первого этапа.</w:t>
      </w:r>
    </w:p>
    <w:p w:rsidR="004E6CB3" w:rsidRDefault="004E6CB3" w:rsidP="004E6CB3"/>
    <w:p w:rsidR="004E6CB3" w:rsidRDefault="004E6CB3" w:rsidP="004E6CB3"/>
    <w:p w:rsidR="004E6CB3" w:rsidRPr="00214681" w:rsidRDefault="004E6CB3" w:rsidP="004E6CB3">
      <w:pPr>
        <w:rPr>
          <w:lang w:val="en-US"/>
        </w:rPr>
      </w:pPr>
      <w:r>
        <w:lastRenderedPageBreak/>
        <w:t>Листинг</w:t>
      </w:r>
      <w:r w:rsidRPr="00214681">
        <w:rPr>
          <w:lang w:val="en-US"/>
        </w:rPr>
        <w:t xml:space="preserve"> 1</w:t>
      </w:r>
    </w:p>
    <w:p w:rsidR="004E6CB3" w:rsidRPr="00214681" w:rsidRDefault="004E6CB3" w:rsidP="004E6CB3">
      <w:pPr>
        <w:rPr>
          <w:lang w:val="en-US"/>
        </w:rPr>
      </w:pPr>
    </w:p>
    <w:p w:rsidR="004E6CB3" w:rsidRPr="00335303" w:rsidRDefault="004E6CB3" w:rsidP="004E6CB3">
      <w:pPr>
        <w:pStyle w:val="-732"/>
        <w:rPr>
          <w:lang w:val="en-US"/>
        </w:rPr>
      </w:pPr>
      <w:r w:rsidRPr="00335303">
        <w:rPr>
          <w:lang w:val="en-US"/>
        </w:rPr>
        <w:t>class But_Color_menu {</w:t>
      </w:r>
    </w:p>
    <w:p w:rsidR="004E6CB3" w:rsidRPr="00335303" w:rsidRDefault="004E6CB3" w:rsidP="004E6CB3">
      <w:pPr>
        <w:pStyle w:val="-732"/>
        <w:rPr>
          <w:lang w:val="en-US"/>
        </w:rPr>
      </w:pPr>
    </w:p>
    <w:p w:rsidR="004E6CB3" w:rsidRPr="004E6CB3" w:rsidRDefault="004E6CB3" w:rsidP="004E6CB3">
      <w:pPr>
        <w:pStyle w:val="-732"/>
        <w:rPr>
          <w:lang w:val="en-US"/>
        </w:rPr>
      </w:pPr>
      <w:r w:rsidRPr="00335303">
        <w:rPr>
          <w:lang w:val="en-US"/>
        </w:rPr>
        <w:tab/>
      </w:r>
      <w:r w:rsidRPr="004E6CB3">
        <w:rPr>
          <w:lang w:val="en-US"/>
        </w:rPr>
        <w:t>Button_check blue_col{ 780,400 };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Button_check red_col{ 780,450 };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Button_check black_col{ 780,500 };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Button_check* cls[3] = { &amp;blue_col  ,&amp;red_col , &amp;black_col };</w:t>
      </w:r>
    </w:p>
    <w:p w:rsidR="004E6CB3" w:rsidRPr="004E6CB3" w:rsidRDefault="004E6CB3" w:rsidP="004E6CB3">
      <w:pPr>
        <w:pStyle w:val="-732"/>
        <w:rPr>
          <w:lang w:val="en-US"/>
        </w:rPr>
      </w:pP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>public: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But_Color_menu() {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cls[active_color_m]-&gt;switch_active();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cls[active_color_m]-&gt;set_status(1);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}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void switch_color(int cl) {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cls[active_color_m]-&gt;switch_active();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cls[cl]-&gt;switch_active();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active_color_m = cl;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}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int give_color() {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return active_color_m;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}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  <w:t>void show_all(RenderWindow&amp; window) {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  <w:t>for (int i = 0; i &lt; 3; i++)</w:t>
      </w:r>
    </w:p>
    <w:p w:rsidR="004E6CB3" w:rsidRPr="004E6CB3" w:rsidRDefault="004E6CB3" w:rsidP="004E6CB3">
      <w:pPr>
        <w:pStyle w:val="-732"/>
        <w:rPr>
          <w:lang w:val="en-US"/>
        </w:rPr>
      </w:pPr>
      <w:r w:rsidRPr="004E6CB3">
        <w:rPr>
          <w:lang w:val="en-US"/>
        </w:rPr>
        <w:tab/>
      </w:r>
      <w:r w:rsidRPr="004E6CB3">
        <w:rPr>
          <w:lang w:val="en-US"/>
        </w:rPr>
        <w:tab/>
      </w:r>
      <w:r w:rsidRPr="004E6CB3">
        <w:rPr>
          <w:lang w:val="en-US"/>
        </w:rPr>
        <w:tab/>
        <w:t>cls[i]-&gt;show(window);</w:t>
      </w:r>
    </w:p>
    <w:p w:rsidR="004E6CB3" w:rsidRDefault="004E6CB3" w:rsidP="004E6CB3">
      <w:pPr>
        <w:pStyle w:val="-732"/>
      </w:pPr>
      <w:r w:rsidRPr="004E6CB3">
        <w:rPr>
          <w:lang w:val="en-US"/>
        </w:rPr>
        <w:tab/>
      </w:r>
      <w:r>
        <w:t>}</w:t>
      </w:r>
    </w:p>
    <w:p w:rsidR="006F3246" w:rsidRDefault="004E6CB3" w:rsidP="004E6CB3">
      <w:pPr>
        <w:pStyle w:val="-732"/>
      </w:pPr>
      <w:r>
        <w:t>};</w:t>
      </w:r>
    </w:p>
    <w:p w:rsidR="004E6CB3" w:rsidRDefault="004E6CB3" w:rsidP="004E6CB3"/>
    <w:p w:rsidR="004E6CB3" w:rsidRDefault="004E6CB3" w:rsidP="004E6CB3">
      <w:r>
        <w:t xml:space="preserve">В данном классе функция </w:t>
      </w:r>
      <w:r w:rsidRPr="005221BE">
        <w:rPr>
          <w:rStyle w:val="af3"/>
        </w:rPr>
        <w:t>sw</w:t>
      </w:r>
      <w:r>
        <w:rPr>
          <w:rStyle w:val="af3"/>
          <w:lang w:val="en-US"/>
        </w:rPr>
        <w:t>itch</w:t>
      </w:r>
      <w:r w:rsidRPr="004E6CB3">
        <w:rPr>
          <w:rStyle w:val="af3"/>
        </w:rPr>
        <w:t>_</w:t>
      </w:r>
      <w:r>
        <w:rPr>
          <w:rStyle w:val="af3"/>
          <w:lang w:val="en-US"/>
        </w:rPr>
        <w:t>color</w:t>
      </w:r>
      <w:r w:rsidRPr="000B6618">
        <w:t xml:space="preserve"> реализует </w:t>
      </w:r>
      <w:r>
        <w:t>«</w:t>
      </w:r>
      <w:r w:rsidRPr="000B6618">
        <w:t>переключение</w:t>
      </w:r>
      <w:r>
        <w:t>» между вариантами выбора цветов головы второго игрока</w:t>
      </w:r>
    </w:p>
    <w:p w:rsidR="004E6CB3" w:rsidRDefault="004E6CB3" w:rsidP="004E6CB3"/>
    <w:p w:rsidR="004E6CB3" w:rsidRDefault="004E6CB3" w:rsidP="004E6CB3">
      <w:pPr>
        <w:pStyle w:val="3"/>
      </w:pPr>
      <w:bookmarkStart w:id="5" w:name="_Toc90001209"/>
      <w:r>
        <w:t xml:space="preserve">Заголовочный файл </w:t>
      </w:r>
      <w:r>
        <w:rPr>
          <w:lang w:val="en-US"/>
        </w:rPr>
        <w:t>“Options.h”</w:t>
      </w:r>
      <w:bookmarkEnd w:id="5"/>
    </w:p>
    <w:p w:rsidR="004E6CB3" w:rsidRDefault="00765314" w:rsidP="004E6CB3">
      <w:r>
        <w:t>Окно основных настроек не оказывает никакого воздействия на условия запуска игры в многопользовательском режиме. В связи с этим в содержание данного заголовочного файла не было привнесено ничего нового.</w:t>
      </w:r>
    </w:p>
    <w:p w:rsidR="00765314" w:rsidRDefault="00765314" w:rsidP="00765314">
      <w:pPr>
        <w:spacing w:line="276" w:lineRule="auto"/>
      </w:pPr>
    </w:p>
    <w:p w:rsidR="00765314" w:rsidRPr="00765314" w:rsidRDefault="00765314" w:rsidP="00765314">
      <w:pPr>
        <w:pStyle w:val="3"/>
        <w:rPr>
          <w:lang w:val="en-US"/>
        </w:rPr>
      </w:pPr>
      <w:bookmarkStart w:id="6" w:name="_Toc90001210"/>
      <w:r>
        <w:t>Заголовочный</w:t>
      </w:r>
      <w:r w:rsidRPr="00765314">
        <w:rPr>
          <w:lang w:val="en-US"/>
        </w:rPr>
        <w:t xml:space="preserve"> </w:t>
      </w:r>
      <w:r>
        <w:t>файл</w:t>
      </w:r>
      <w:r w:rsidRPr="00765314">
        <w:rPr>
          <w:lang w:val="en-US"/>
        </w:rPr>
        <w:t xml:space="preserve"> </w:t>
      </w:r>
      <w:r>
        <w:rPr>
          <w:lang w:val="en-US"/>
        </w:rPr>
        <w:t>“</w:t>
      </w:r>
      <w:r w:rsidRPr="00765314">
        <w:rPr>
          <w:lang w:val="en-US"/>
        </w:rPr>
        <w:t>Multiplayer_menu.h</w:t>
      </w:r>
      <w:r>
        <w:rPr>
          <w:lang w:val="en-US"/>
        </w:rPr>
        <w:t>”</w:t>
      </w:r>
      <w:bookmarkEnd w:id="6"/>
    </w:p>
    <w:p w:rsidR="00394A48" w:rsidRDefault="00765314" w:rsidP="00765314">
      <w:r>
        <w:t xml:space="preserve">Данный файл является аналогом </w:t>
      </w:r>
      <w:r w:rsidRPr="00765314">
        <w:rPr>
          <w:rStyle w:val="af2"/>
        </w:rPr>
        <w:t>menu.h</w:t>
      </w:r>
      <w:r w:rsidRPr="00765314">
        <w:t xml:space="preserve"> </w:t>
      </w:r>
      <w:r>
        <w:t>первого этапа и отвечает за реализацию меню настроек многопользовательского режима. Он включает в себя отрисовку фона меню, кнопок, соответствующих выбору настроек второго игрока</w:t>
      </w:r>
      <w:r w:rsidR="00B97758">
        <w:t xml:space="preserve"> и </w:t>
      </w:r>
      <w:r w:rsidR="00B97758">
        <w:lastRenderedPageBreak/>
        <w:t>их сохранению и последующему запуску игры</w:t>
      </w:r>
      <w:r>
        <w:t xml:space="preserve">, наведения и нажатия на них. Весь данный функционал содержит в себе функция </w:t>
      </w:r>
      <w:r w:rsidR="00B97758" w:rsidRPr="00B97758">
        <w:rPr>
          <w:rStyle w:val="af3"/>
        </w:rPr>
        <w:t>MultiPlayer_menu</w:t>
      </w:r>
      <w:r w:rsidRPr="005A56CE">
        <w:t xml:space="preserve">. </w:t>
      </w:r>
      <w:r w:rsidR="00B97758">
        <w:t xml:space="preserve">В листинге 2 </w:t>
      </w:r>
      <w:r>
        <w:t>пред</w:t>
      </w:r>
      <w:r w:rsidR="00394A48">
        <w:t>ставлена реализация кнопки выбора цвета головы</w:t>
      </w:r>
      <w:r>
        <w:t xml:space="preserve"> </w:t>
      </w:r>
      <w:r w:rsidR="00394A48">
        <w:t>второго игрока</w:t>
      </w:r>
      <w:r w:rsidR="00E52A2B">
        <w:t>.</w:t>
      </w:r>
    </w:p>
    <w:p w:rsidR="00E52A2B" w:rsidRDefault="00E52A2B" w:rsidP="00E52A2B">
      <w:pPr>
        <w:spacing w:line="240" w:lineRule="auto"/>
      </w:pPr>
    </w:p>
    <w:p w:rsidR="00394A48" w:rsidRPr="00335303" w:rsidRDefault="00394A48" w:rsidP="00394A48">
      <w:pPr>
        <w:pStyle w:val="732-5"/>
      </w:pPr>
      <w:r>
        <w:rPr>
          <w:lang w:val="ru-RU"/>
        </w:rPr>
        <w:t>Листинг</w:t>
      </w:r>
      <w:r w:rsidRPr="00335303">
        <w:t xml:space="preserve"> 2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>But_Color_menu menu;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if (IsFirstSettingMultiplayer == 0) {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set_config_m();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IsFirstSettingMultiplayer = 1;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}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if (IntRect(670, 290, 250, 30).contains(Mouse::getPosition(window))) { InputFill_m.setFillColor(Color(255, 255, 255, 250)); isNameInp_m = true; }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</w:p>
    <w:p w:rsidR="00E52A2B" w:rsidRPr="00E52A2B" w:rsidRDefault="00E52A2B" w:rsidP="00E52A2B">
      <w:pPr>
        <w:pStyle w:val="-732"/>
        <w:rPr>
          <w:szCs w:val="24"/>
          <w:lang w:val="en-US"/>
        </w:rPr>
      </w:pP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if (Mouse::isButtonPressed(Mouse::Left) &amp;&amp; IntRect(780, 400, 40, 40).contains(Mouse::getPosition(window))) {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menu.switch_color(0);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}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if (Mouse::isButtonPressed(Mouse::Left) &amp;&amp; IntRect(780, 450, 40, 40).contains(Mouse::getPosition(window))) {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menu.switch_color(1);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}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  <w:t>if (Mouse::isButtonPressed(Mouse::Left) &amp;&amp; IntRect(780, 500, 40, 40).contains(Mouse::getPosition(window))) {</w:t>
      </w:r>
    </w:p>
    <w:p w:rsidR="00E52A2B" w:rsidRPr="00E52A2B" w:rsidRDefault="00E52A2B" w:rsidP="00E52A2B">
      <w:pPr>
        <w:pStyle w:val="-732"/>
        <w:rPr>
          <w:szCs w:val="24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</w:rPr>
        <w:t>menu.switch_color(2);</w:t>
      </w:r>
    </w:p>
    <w:p w:rsidR="00394A48" w:rsidRDefault="00E52A2B" w:rsidP="00E52A2B">
      <w:pPr>
        <w:pStyle w:val="-732"/>
        <w:rPr>
          <w:szCs w:val="24"/>
        </w:rPr>
      </w:pPr>
      <w:r w:rsidRPr="00E52A2B">
        <w:rPr>
          <w:szCs w:val="24"/>
        </w:rPr>
        <w:tab/>
        <w:t>}</w:t>
      </w:r>
    </w:p>
    <w:p w:rsidR="00E52A2B" w:rsidRPr="00E52A2B" w:rsidRDefault="00E52A2B" w:rsidP="00E52A2B">
      <w:pPr>
        <w:pStyle w:val="-732"/>
        <w:rPr>
          <w:szCs w:val="24"/>
        </w:rPr>
      </w:pPr>
    </w:p>
    <w:p w:rsidR="00765314" w:rsidRDefault="00765314" w:rsidP="00765314">
      <w:r>
        <w:t xml:space="preserve"> </w:t>
      </w:r>
      <w:r w:rsidRPr="005A56CE">
        <w:t>При нажатии кнопки</w:t>
      </w:r>
      <w:r w:rsidR="00B97758">
        <w:t xml:space="preserve"> </w:t>
      </w:r>
      <w:r w:rsidR="00B97758" w:rsidRPr="00B97758">
        <w:rPr>
          <w:rStyle w:val="af2"/>
        </w:rPr>
        <w:t>Play</w:t>
      </w:r>
      <w:r w:rsidRPr="005A56CE">
        <w:t>,</w:t>
      </w:r>
      <w:r w:rsidR="00B97758">
        <w:t xml:space="preserve"> данные второго игрока </w:t>
      </w:r>
      <w:r w:rsidR="009C3825">
        <w:t>берутся</w:t>
      </w:r>
      <w:r w:rsidR="00B97758">
        <w:t xml:space="preserve"> </w:t>
      </w:r>
      <w:r w:rsidR="009C3825">
        <w:t>из</w:t>
      </w:r>
      <w:r w:rsidR="00B97758">
        <w:t xml:space="preserve"> файл</w:t>
      </w:r>
      <w:r w:rsidR="009C3825">
        <w:t>а</w:t>
      </w:r>
      <w:r w:rsidR="00B97758">
        <w:t xml:space="preserve"> </w:t>
      </w:r>
      <w:r w:rsidR="00B97758" w:rsidRPr="00B97758">
        <w:t>“</w:t>
      </w:r>
      <w:r w:rsidR="00B97758">
        <w:rPr>
          <w:lang w:val="en-US"/>
        </w:rPr>
        <w:t>configMul</w:t>
      </w:r>
      <w:r w:rsidR="00B97758" w:rsidRPr="00B97758">
        <w:t>.</w:t>
      </w:r>
      <w:r w:rsidR="00B97758">
        <w:rPr>
          <w:lang w:val="en-US"/>
        </w:rPr>
        <w:t>txt</w:t>
      </w:r>
      <w:r w:rsidR="00B97758" w:rsidRPr="00B97758">
        <w:t>”</w:t>
      </w:r>
      <w:r w:rsidRPr="005A56CE">
        <w:t>,</w:t>
      </w:r>
      <w:r w:rsidR="009C3825">
        <w:t>а</w:t>
      </w:r>
      <w:r w:rsidRPr="005A56CE">
        <w:t xml:space="preserve"> переменная </w:t>
      </w:r>
      <w:r w:rsidRPr="005221BE">
        <w:rPr>
          <w:rStyle w:val="af3"/>
        </w:rPr>
        <w:t>status</w:t>
      </w:r>
      <w:r w:rsidR="009C3825">
        <w:t xml:space="preserve"> принимает значение 5</w:t>
      </w:r>
      <w:r w:rsidRPr="005A56CE">
        <w:t>, что запускает игровой п</w:t>
      </w:r>
      <w:r>
        <w:t>р</w:t>
      </w:r>
      <w:r w:rsidRPr="005A56CE">
        <w:t xml:space="preserve">оцесс </w:t>
      </w:r>
      <w:r w:rsidR="009C3825">
        <w:t>в многопользовательском</w:t>
      </w:r>
      <w:r>
        <w:t xml:space="preserve"> режиме(реализовано в </w:t>
      </w:r>
      <w:r w:rsidRPr="006908B6">
        <w:rPr>
          <w:rStyle w:val="af2"/>
        </w:rPr>
        <w:t>game.h</w:t>
      </w:r>
      <w:r>
        <w:t xml:space="preserve"> и </w:t>
      </w:r>
      <w:r w:rsidRPr="006908B6">
        <w:rPr>
          <w:rStyle w:val="af2"/>
        </w:rPr>
        <w:t>main_menu_interface.cpp</w:t>
      </w:r>
      <w:r>
        <w:t>)</w:t>
      </w:r>
      <w:r w:rsidRPr="005A56CE">
        <w:t>.</w:t>
      </w:r>
      <w:r w:rsidR="00E52A2B">
        <w:t xml:space="preserve"> Данный функционал реализован в листинге 3.</w:t>
      </w:r>
    </w:p>
    <w:p w:rsidR="00E52A2B" w:rsidRDefault="00E52A2B" w:rsidP="00E52A2B">
      <w:pPr>
        <w:spacing w:line="240" w:lineRule="auto"/>
      </w:pPr>
    </w:p>
    <w:p w:rsidR="00765314" w:rsidRDefault="00E52A2B" w:rsidP="00E52A2B">
      <w:pPr>
        <w:pStyle w:val="732-5"/>
        <w:rPr>
          <w:lang w:val="ru-RU"/>
        </w:rPr>
      </w:pPr>
      <w:r>
        <w:rPr>
          <w:lang w:val="ru-RU"/>
        </w:rPr>
        <w:t>Листинг 3</w:t>
      </w:r>
    </w:p>
    <w:p w:rsidR="00E52A2B" w:rsidRPr="007C5D23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>if</w:t>
      </w:r>
      <w:r w:rsidRPr="007C5D23">
        <w:rPr>
          <w:szCs w:val="24"/>
          <w:lang w:val="en-US"/>
        </w:rPr>
        <w:t xml:space="preserve"> (</w:t>
      </w:r>
      <w:r w:rsidRPr="00E52A2B">
        <w:rPr>
          <w:szCs w:val="24"/>
          <w:lang w:val="en-US"/>
        </w:rPr>
        <w:t>Mouse</w:t>
      </w:r>
      <w:r w:rsidRPr="007C5D23">
        <w:rPr>
          <w:szCs w:val="24"/>
          <w:lang w:val="en-US"/>
        </w:rPr>
        <w:t>::</w:t>
      </w:r>
      <w:r w:rsidRPr="00E52A2B">
        <w:rPr>
          <w:szCs w:val="24"/>
          <w:lang w:val="en-US"/>
        </w:rPr>
        <w:t>isButtonPressed</w:t>
      </w:r>
      <w:r w:rsidRPr="007C5D23">
        <w:rPr>
          <w:szCs w:val="24"/>
          <w:lang w:val="en-US"/>
        </w:rPr>
        <w:t>(</w:t>
      </w:r>
      <w:r w:rsidRPr="00E52A2B">
        <w:rPr>
          <w:szCs w:val="24"/>
          <w:lang w:val="en-US"/>
        </w:rPr>
        <w:t>Mouse</w:t>
      </w:r>
      <w:r w:rsidRPr="007C5D23">
        <w:rPr>
          <w:szCs w:val="24"/>
          <w:lang w:val="en-US"/>
        </w:rPr>
        <w:t>::</w:t>
      </w:r>
      <w:r w:rsidRPr="00E52A2B">
        <w:rPr>
          <w:szCs w:val="24"/>
          <w:lang w:val="en-US"/>
        </w:rPr>
        <w:t>Left</w:t>
      </w:r>
      <w:r w:rsidRPr="007C5D23">
        <w:rPr>
          <w:szCs w:val="24"/>
          <w:lang w:val="en-US"/>
        </w:rPr>
        <w:t xml:space="preserve">) &amp;&amp; </w:t>
      </w:r>
      <w:r w:rsidRPr="00E52A2B">
        <w:rPr>
          <w:szCs w:val="24"/>
          <w:lang w:val="en-US"/>
        </w:rPr>
        <w:t>isPlayButton</w:t>
      </w:r>
      <w:r w:rsidRPr="007C5D23">
        <w:rPr>
          <w:szCs w:val="24"/>
          <w:lang w:val="en-US"/>
        </w:rPr>
        <w:t>) {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7C5D23">
        <w:rPr>
          <w:szCs w:val="24"/>
          <w:lang w:val="en-US"/>
        </w:rPr>
        <w:tab/>
      </w:r>
      <w:r w:rsidRPr="007C5D23">
        <w:rPr>
          <w:szCs w:val="24"/>
          <w:lang w:val="en-US"/>
        </w:rPr>
        <w:tab/>
      </w:r>
      <w:r w:rsidRPr="00E52A2B">
        <w:rPr>
          <w:szCs w:val="24"/>
          <w:lang w:val="en-US"/>
        </w:rPr>
        <w:t>status = 0;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Settings_m.close();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Settings_m.open("configMul.txt", ios_base::out);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if (PlayerNameDynamic_m.length() != 0) {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PlayerName_m = PlayerNameDynamic_m;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PlayerNameInput_m.setString(PlayerNameDynamic_m);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PlayerNameOutScreen_m.setString(PlayerNameDynamic_m);</w:t>
      </w:r>
    </w:p>
    <w:p w:rsidR="00E52A2B" w:rsidRPr="00335303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}</w:t>
      </w:r>
    </w:p>
    <w:p w:rsidR="00E52A2B" w:rsidRPr="00335303" w:rsidRDefault="00E52A2B" w:rsidP="00E52A2B">
      <w:pPr>
        <w:rPr>
          <w:lang w:val="en-US"/>
        </w:rPr>
      </w:pP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lastRenderedPageBreak/>
        <w:tab/>
      </w:r>
      <w:r w:rsidRPr="00E52A2B">
        <w:rPr>
          <w:szCs w:val="24"/>
          <w:lang w:val="en-US"/>
        </w:rPr>
        <w:tab/>
        <w:t>else {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PlayerName_m = PlayerNameOutScreen_m.getString();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PlayerNameInput_m.setString(PlayerNameOutScreen_m.getString());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//PlayerNameOutScreen.setString("Player");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}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Settings_m &lt;&lt; PlayerName_m &lt;&lt; endl;</w:t>
      </w:r>
    </w:p>
    <w:p w:rsidR="00E52A2B" w:rsidRPr="00E52A2B" w:rsidRDefault="00E52A2B" w:rsidP="00E52A2B">
      <w:pPr>
        <w:pStyle w:val="-732"/>
        <w:rPr>
          <w:szCs w:val="24"/>
          <w:lang w:val="en-US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  <w:t>Settings_m &lt;&lt; active_color_m + 1 &lt;&lt; endl;</w:t>
      </w:r>
    </w:p>
    <w:p w:rsidR="00E52A2B" w:rsidRPr="00E52A2B" w:rsidRDefault="00E52A2B" w:rsidP="00E52A2B">
      <w:pPr>
        <w:pStyle w:val="-732"/>
        <w:rPr>
          <w:szCs w:val="24"/>
        </w:rPr>
      </w:pPr>
      <w:r w:rsidRPr="00E52A2B">
        <w:rPr>
          <w:szCs w:val="24"/>
          <w:lang w:val="en-US"/>
        </w:rPr>
        <w:tab/>
      </w:r>
      <w:r w:rsidRPr="00E52A2B">
        <w:rPr>
          <w:szCs w:val="24"/>
          <w:lang w:val="en-US"/>
        </w:rPr>
        <w:tab/>
      </w:r>
      <w:r w:rsidRPr="00E52A2B">
        <w:rPr>
          <w:szCs w:val="24"/>
        </w:rPr>
        <w:t>status = 5;</w:t>
      </w:r>
    </w:p>
    <w:p w:rsidR="00E52A2B" w:rsidRDefault="00E52A2B" w:rsidP="00E52A2B">
      <w:pPr>
        <w:pStyle w:val="-732"/>
        <w:rPr>
          <w:szCs w:val="24"/>
        </w:rPr>
      </w:pPr>
      <w:r w:rsidRPr="00E52A2B">
        <w:rPr>
          <w:szCs w:val="24"/>
        </w:rPr>
        <w:tab/>
        <w:t>}</w:t>
      </w:r>
    </w:p>
    <w:p w:rsidR="00E52A2B" w:rsidRDefault="00E52A2B" w:rsidP="00E52A2B"/>
    <w:p w:rsidR="00E52A2B" w:rsidRDefault="00545553" w:rsidP="00E52A2B">
      <w:r>
        <w:t>Реализация фона многопользовательского меню полностью аналогична соответствующему процессу при разработке главного меню.</w:t>
      </w:r>
    </w:p>
    <w:p w:rsidR="00545553" w:rsidRDefault="00545553" w:rsidP="00E52A2B"/>
    <w:p w:rsidR="00545553" w:rsidRDefault="00545553" w:rsidP="00545553">
      <w:pPr>
        <w:pStyle w:val="3"/>
      </w:pPr>
      <w:bookmarkStart w:id="7" w:name="_Toc90001211"/>
      <w:r>
        <w:t xml:space="preserve">Заголовочный файл </w:t>
      </w:r>
      <w:r>
        <w:rPr>
          <w:lang w:val="en-US"/>
        </w:rPr>
        <w:t>“game.h”</w:t>
      </w:r>
      <w:bookmarkEnd w:id="7"/>
    </w:p>
    <w:p w:rsidR="00545553" w:rsidRDefault="00545553" w:rsidP="00545553">
      <w:r>
        <w:t>Дополнения, внесенные в данный файл, реализовывают логику игрового процесса и его логику в многопользовательском режиме.</w:t>
      </w:r>
      <w:r w:rsidRPr="00545553">
        <w:t xml:space="preserve"> </w:t>
      </w:r>
      <w:r>
        <w:t xml:space="preserve">Функция </w:t>
      </w:r>
      <w:r w:rsidRPr="005221BE">
        <w:rPr>
          <w:rStyle w:val="af3"/>
        </w:rPr>
        <w:t>setСonfig</w:t>
      </w:r>
      <w:r>
        <w:rPr>
          <w:rStyle w:val="af3"/>
          <w:lang w:val="en-US"/>
        </w:rPr>
        <w:t>Mul</w:t>
      </w:r>
      <w:r>
        <w:t xml:space="preserve"> настраивает все начальные игровые параметры в соответствии с указанными игроками данными в настройках. Ее реализация для первого игрока показана в листинге 7. Для второго игрока код аналогичен.</w:t>
      </w:r>
    </w:p>
    <w:p w:rsidR="00545553" w:rsidRDefault="00545553" w:rsidP="00F61772"/>
    <w:p w:rsidR="00F61772" w:rsidRDefault="00F61772" w:rsidP="00F61772">
      <w:pPr>
        <w:pStyle w:val="732-5"/>
        <w:rPr>
          <w:lang w:val="ru-RU"/>
        </w:rPr>
      </w:pPr>
      <w:r>
        <w:rPr>
          <w:lang w:val="ru-RU"/>
        </w:rPr>
        <w:t>Листинг 4</w:t>
      </w:r>
    </w:p>
    <w:p w:rsidR="00F61772" w:rsidRDefault="00F61772" w:rsidP="00F61772">
      <w:pPr>
        <w:pStyle w:val="-732"/>
      </w:pPr>
      <w:r>
        <w:t>void setConfigMul() {</w:t>
      </w:r>
    </w:p>
    <w:p w:rsidR="00F61772" w:rsidRDefault="00F61772" w:rsidP="00F61772">
      <w:pPr>
        <w:pStyle w:val="-732"/>
      </w:pPr>
      <w:r>
        <w:tab/>
        <w:t>//Размер карты</w:t>
      </w:r>
    </w:p>
    <w:p w:rsidR="00F61772" w:rsidRDefault="00F61772" w:rsidP="00F61772">
      <w:pPr>
        <w:pStyle w:val="-732"/>
      </w:pPr>
      <w:r>
        <w:tab/>
        <w:t>CountOfCellsX = 40;</w:t>
      </w:r>
    </w:p>
    <w:p w:rsidR="00F61772" w:rsidRPr="00F61772" w:rsidRDefault="00F61772" w:rsidP="00F61772">
      <w:pPr>
        <w:pStyle w:val="-732"/>
        <w:rPr>
          <w:lang w:val="en-US"/>
        </w:rPr>
      </w:pPr>
      <w:r>
        <w:tab/>
      </w:r>
      <w:r w:rsidRPr="00F61772">
        <w:rPr>
          <w:lang w:val="en-US"/>
        </w:rPr>
        <w:t>CountOfCellsY = 32;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CellSize = 25;</w:t>
      </w:r>
    </w:p>
    <w:p w:rsidR="00F61772" w:rsidRPr="00F61772" w:rsidRDefault="00F61772" w:rsidP="00F61772">
      <w:pPr>
        <w:pStyle w:val="-732"/>
        <w:rPr>
          <w:lang w:val="en-US"/>
        </w:rPr>
      </w:pPr>
      <w:r>
        <w:rPr>
          <w:lang w:val="en-US"/>
        </w:rPr>
        <w:tab/>
        <w:t>SpeedCoeff = 20;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Текстуры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SnakeTexture.loadFromFile(TextureB);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MapTexture.loadFromFile(MapBackgroundMul)</w:t>
      </w:r>
      <w:r>
        <w:rPr>
          <w:lang w:val="en-US"/>
        </w:rPr>
        <w:t>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Установка</w:t>
      </w:r>
      <w:r w:rsidRPr="00F61772">
        <w:rPr>
          <w:lang w:val="en-US"/>
        </w:rPr>
        <w:t xml:space="preserve"> </w:t>
      </w:r>
      <w:r>
        <w:t>спрайтов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Спрайт</w:t>
      </w:r>
      <w:r w:rsidRPr="00F61772">
        <w:rPr>
          <w:lang w:val="en-US"/>
        </w:rPr>
        <w:t xml:space="preserve"> </w:t>
      </w:r>
      <w:r>
        <w:t>яблока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AppleSprite.setTexture(SnakeTexture);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AppleSprite.setTextureRect(IntRect(0, 0, CellSize, CellSize));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Спрайт</w:t>
      </w:r>
      <w:r w:rsidRPr="00F61772">
        <w:rPr>
          <w:lang w:val="en-US"/>
        </w:rPr>
        <w:t xml:space="preserve"> </w:t>
      </w:r>
      <w:r>
        <w:t>тела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BodySprite.setTexture(SnakeTexture);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BodySprite.setTextureRect(IntRect(CellSize, 0, CellSize, CellSize));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Спрайт</w:t>
      </w:r>
      <w:r w:rsidRPr="00F61772">
        <w:rPr>
          <w:lang w:val="en-US"/>
        </w:rPr>
        <w:t xml:space="preserve"> </w:t>
      </w:r>
      <w:r>
        <w:t>головы</w:t>
      </w:r>
      <w:r w:rsidRPr="00F61772">
        <w:rPr>
          <w:lang w:val="en-US"/>
        </w:rPr>
        <w:t xml:space="preserve"> </w:t>
      </w:r>
      <w:r>
        <w:t>первого</w:t>
      </w:r>
      <w:r w:rsidRPr="00F61772">
        <w:rPr>
          <w:lang w:val="en-US"/>
        </w:rPr>
        <w:t xml:space="preserve"> </w:t>
      </w:r>
      <w:r>
        <w:t>игрока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HeadSprite.setTexture(SnakeTexture);</w:t>
      </w:r>
    </w:p>
    <w:p w:rsidR="00F61772" w:rsidRPr="00F61772" w:rsidRDefault="00F61772" w:rsidP="00F61772">
      <w:pPr>
        <w:rPr>
          <w:lang w:val="en-US"/>
        </w:rPr>
      </w:pP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lastRenderedPageBreak/>
        <w:tab/>
        <w:t>//</w:t>
      </w:r>
      <w:r>
        <w:t>Спрайт</w:t>
      </w:r>
      <w:r w:rsidRPr="00F61772">
        <w:rPr>
          <w:lang w:val="en-US"/>
        </w:rPr>
        <w:t xml:space="preserve"> </w:t>
      </w:r>
      <w:r>
        <w:t>головы</w:t>
      </w:r>
      <w:r w:rsidRPr="00F61772">
        <w:rPr>
          <w:lang w:val="en-US"/>
        </w:rPr>
        <w:t xml:space="preserve"> </w:t>
      </w:r>
      <w:r>
        <w:t>второго</w:t>
      </w:r>
      <w:r w:rsidRPr="00F61772">
        <w:rPr>
          <w:lang w:val="en-US"/>
        </w:rPr>
        <w:t xml:space="preserve"> </w:t>
      </w:r>
      <w:r>
        <w:t>игрока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HeadSprite2.setTexture(SnakeTexture);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Спрайт</w:t>
      </w:r>
      <w:r w:rsidRPr="00F61772">
        <w:rPr>
          <w:lang w:val="en-US"/>
        </w:rPr>
        <w:t xml:space="preserve"> </w:t>
      </w:r>
      <w:r>
        <w:t>карты</w:t>
      </w:r>
    </w:p>
    <w:p w:rsidR="00F61772" w:rsidRPr="00335303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MapBackgroundSprite.setTextu</w:t>
      </w:r>
      <w:r>
        <w:rPr>
          <w:lang w:val="en-US"/>
        </w:rPr>
        <w:t>re(MapTexture);</w:t>
      </w:r>
    </w:p>
    <w:p w:rsidR="00F61772" w:rsidRPr="00335303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//---------------------------------</w:t>
      </w:r>
      <w:r>
        <w:rPr>
          <w:lang w:val="en-US"/>
        </w:rPr>
        <w:t>------------------------------</w:t>
      </w:r>
    </w:p>
    <w:p w:rsidR="00F61772" w:rsidRPr="00335303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Первый</w:t>
      </w:r>
      <w:r w:rsidRPr="00F61772">
        <w:rPr>
          <w:lang w:val="en-US"/>
        </w:rPr>
        <w:t xml:space="preserve"> </w:t>
      </w:r>
      <w:r>
        <w:t>игрок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ifstream ConfigFile(ConfigPath, ios::in);</w:t>
      </w:r>
    </w:p>
    <w:p w:rsidR="00F61772" w:rsidRDefault="00F61772" w:rsidP="00F61772">
      <w:pPr>
        <w:pStyle w:val="-732"/>
      </w:pPr>
      <w:r w:rsidRPr="00F61772">
        <w:rPr>
          <w:lang w:val="en-US"/>
        </w:rPr>
        <w:tab/>
      </w:r>
      <w:r>
        <w:t>//Если файл не найден - настройки по умолчанию</w:t>
      </w:r>
    </w:p>
    <w:p w:rsidR="00F61772" w:rsidRPr="00F61772" w:rsidRDefault="00F61772" w:rsidP="00F61772">
      <w:pPr>
        <w:pStyle w:val="-732"/>
        <w:rPr>
          <w:lang w:val="en-US"/>
        </w:rPr>
      </w:pPr>
      <w:r>
        <w:tab/>
      </w:r>
      <w:r w:rsidRPr="00F61772">
        <w:rPr>
          <w:lang w:val="en-US"/>
        </w:rPr>
        <w:t>if (!ConfigFile.is_open()) {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HeadSprite.setTextureRect(IntRect(CellSize * 3, 0, CellSize, CellSize));</w:t>
      </w:r>
    </w:p>
    <w:p w:rsidR="00F61772" w:rsidRDefault="00F61772" w:rsidP="00F61772">
      <w:pPr>
        <w:pStyle w:val="-732"/>
      </w:pPr>
      <w:r w:rsidRPr="00F61772">
        <w:rPr>
          <w:lang w:val="en-US"/>
        </w:rPr>
        <w:tab/>
      </w:r>
      <w:r w:rsidRPr="00F61772">
        <w:rPr>
          <w:lang w:val="en-US"/>
        </w:rPr>
        <w:tab/>
      </w:r>
      <w:r>
        <w:t>return;</w:t>
      </w:r>
    </w:p>
    <w:p w:rsidR="00F61772" w:rsidRDefault="00F61772" w:rsidP="00F61772">
      <w:pPr>
        <w:pStyle w:val="-732"/>
      </w:pPr>
      <w:r>
        <w:tab/>
        <w:t>}</w:t>
      </w:r>
    </w:p>
    <w:p w:rsidR="00F61772" w:rsidRDefault="00F61772" w:rsidP="00F61772">
      <w:pPr>
        <w:pStyle w:val="-732"/>
      </w:pPr>
      <w:r>
        <w:tab/>
        <w:t>string Line; //Строка принимает настройки</w:t>
      </w:r>
    </w:p>
    <w:p w:rsidR="00F61772" w:rsidRPr="00F61772" w:rsidRDefault="00F61772" w:rsidP="00F61772">
      <w:pPr>
        <w:pStyle w:val="-732"/>
        <w:rPr>
          <w:lang w:val="en-US"/>
        </w:rPr>
      </w:pPr>
      <w:r>
        <w:tab/>
      </w:r>
      <w:r w:rsidRPr="00F61772">
        <w:rPr>
          <w:lang w:val="en-US"/>
        </w:rPr>
        <w:t>//</w:t>
      </w:r>
      <w:r>
        <w:t>Раскладка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getline(ConfigFile, Line);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MyKeyboard.Up = Keyboard::Up;</w:t>
      </w:r>
    </w:p>
    <w:p w:rsidR="00F61772" w:rsidRPr="00335303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335303">
        <w:rPr>
          <w:lang w:val="en-US"/>
        </w:rPr>
        <w:t>MyKeyboard.Down = Keyboard::Down;</w:t>
      </w:r>
    </w:p>
    <w:p w:rsidR="00F61772" w:rsidRPr="00335303" w:rsidRDefault="00F61772" w:rsidP="00F61772">
      <w:pPr>
        <w:pStyle w:val="-732"/>
        <w:rPr>
          <w:lang w:val="en-US"/>
        </w:rPr>
      </w:pPr>
      <w:r w:rsidRPr="00335303">
        <w:rPr>
          <w:lang w:val="en-US"/>
        </w:rPr>
        <w:tab/>
        <w:t>MyKeyboard.Left = Keyboard::Left;</w:t>
      </w:r>
    </w:p>
    <w:p w:rsidR="00F61772" w:rsidRPr="00335303" w:rsidRDefault="00F61772" w:rsidP="00F61772">
      <w:pPr>
        <w:pStyle w:val="-732"/>
        <w:rPr>
          <w:lang w:val="en-US"/>
        </w:rPr>
      </w:pPr>
      <w:r w:rsidRPr="00335303">
        <w:rPr>
          <w:lang w:val="en-US"/>
        </w:rPr>
        <w:tab/>
        <w:t>MyKeyboard.Right = Keyboard::Right;</w:t>
      </w:r>
    </w:p>
    <w:p w:rsidR="00F61772" w:rsidRPr="00335303" w:rsidRDefault="00F61772" w:rsidP="00F61772">
      <w:pPr>
        <w:pStyle w:val="-732"/>
        <w:rPr>
          <w:lang w:val="en-US"/>
        </w:rPr>
      </w:pPr>
    </w:p>
    <w:p w:rsidR="00F61772" w:rsidRPr="00F61772" w:rsidRDefault="00F61772" w:rsidP="00F61772">
      <w:pPr>
        <w:pStyle w:val="-732"/>
        <w:rPr>
          <w:lang w:val="en-US"/>
        </w:rPr>
      </w:pPr>
      <w:r w:rsidRPr="00335303">
        <w:rPr>
          <w:lang w:val="en-US"/>
        </w:rPr>
        <w:tab/>
      </w:r>
      <w:r w:rsidRPr="00F61772">
        <w:rPr>
          <w:lang w:val="en-US"/>
        </w:rPr>
        <w:t>//</w:t>
      </w:r>
      <w:r>
        <w:t>Имя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getline(ConfigFile, Name);</w:t>
      </w:r>
    </w:p>
    <w:p w:rsidR="00F61772" w:rsidRPr="00F61772" w:rsidRDefault="00F61772" w:rsidP="00F61772">
      <w:pPr>
        <w:pStyle w:val="-732"/>
        <w:rPr>
          <w:lang w:val="en-US"/>
        </w:rPr>
      </w:pP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Цвет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getline(ConfigFile, Line);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switch (atoi(Line.c_str()))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{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case 1: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NameColor = Color::Black;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HeadSprite.setTextureRect(IntRect(CellSize * 3, 0, CellSize, CellSize));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break;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case 2: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NameColor = Color::Red;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HeadSprite.setTextureRect(IntRect(CellSize * 4, 0, CellSize, CellSize));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break;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case 3: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NameColor = Color::Blue;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HeadSprite.setTextureRect(IntRect(CellSize * 5, 0, CellSize, CellSize));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</w:r>
      <w:r w:rsidRPr="00F61772">
        <w:rPr>
          <w:lang w:val="en-US"/>
        </w:rPr>
        <w:tab/>
        <w:t>break;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}</w:t>
      </w:r>
    </w:p>
    <w:p w:rsidR="00F61772" w:rsidRPr="00F61772" w:rsidRDefault="00F61772" w:rsidP="00F61772">
      <w:pPr>
        <w:pStyle w:val="-732"/>
        <w:rPr>
          <w:lang w:val="en-US"/>
        </w:rPr>
      </w:pP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Размер</w:t>
      </w:r>
      <w:r w:rsidRPr="00F61772">
        <w:rPr>
          <w:lang w:val="en-US"/>
        </w:rPr>
        <w:t xml:space="preserve"> </w:t>
      </w:r>
      <w:r>
        <w:t>карты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getline(ConfigFile, Line);</w:t>
      </w:r>
    </w:p>
    <w:p w:rsidR="00F61772" w:rsidRPr="00F61772" w:rsidRDefault="00F61772" w:rsidP="00F61772">
      <w:pPr>
        <w:pStyle w:val="-732"/>
        <w:rPr>
          <w:lang w:val="en-US"/>
        </w:rPr>
      </w:pP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//</w:t>
      </w:r>
      <w:r>
        <w:t>Количество</w:t>
      </w:r>
      <w:r w:rsidRPr="00F61772">
        <w:rPr>
          <w:lang w:val="en-US"/>
        </w:rPr>
        <w:t xml:space="preserve"> </w:t>
      </w:r>
      <w:r>
        <w:t>раундов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getline(ConfigFile, Line);</w:t>
      </w:r>
    </w:p>
    <w:p w:rsidR="00F61772" w:rsidRPr="00F61772" w:rsidRDefault="00F61772" w:rsidP="00F61772">
      <w:pPr>
        <w:pStyle w:val="-732"/>
        <w:rPr>
          <w:lang w:val="en-US"/>
        </w:rPr>
      </w:pPr>
      <w:r w:rsidRPr="00F61772">
        <w:rPr>
          <w:lang w:val="en-US"/>
        </w:rPr>
        <w:tab/>
        <w:t>CountOfRounds = atoi(Line.c_str());</w:t>
      </w:r>
    </w:p>
    <w:p w:rsidR="00F61772" w:rsidRPr="00F61772" w:rsidRDefault="00F61772" w:rsidP="00F61772">
      <w:pPr>
        <w:pStyle w:val="-732"/>
        <w:rPr>
          <w:lang w:val="en-US"/>
        </w:rPr>
      </w:pPr>
    </w:p>
    <w:p w:rsidR="00F61772" w:rsidRDefault="00F61772" w:rsidP="00F61772">
      <w:pPr>
        <w:pStyle w:val="-732"/>
      </w:pPr>
      <w:r w:rsidRPr="00F61772">
        <w:rPr>
          <w:lang w:val="en-US"/>
        </w:rPr>
        <w:tab/>
      </w:r>
      <w:r>
        <w:t>ConfigFile.close();</w:t>
      </w:r>
    </w:p>
    <w:p w:rsidR="00F61772" w:rsidRDefault="00F61772" w:rsidP="00F61772">
      <w:r>
        <w:lastRenderedPageBreak/>
        <w:t>Для реализации многопользовательского игрового процесса было создано 2 дополнительных класса:</w:t>
      </w:r>
    </w:p>
    <w:p w:rsidR="00F61772" w:rsidRDefault="00F61772" w:rsidP="00F61772">
      <w:pPr>
        <w:pStyle w:val="732-"/>
      </w:pPr>
      <w:r>
        <w:t>Snake</w:t>
      </w:r>
      <w:r w:rsidR="00732DDD">
        <w:t>2</w:t>
      </w:r>
      <w:r>
        <w:t xml:space="preserve"> – класс, </w:t>
      </w:r>
      <w:r w:rsidR="00732DDD">
        <w:t xml:space="preserve">дочерний классу </w:t>
      </w:r>
      <w:r w:rsidR="00732DDD" w:rsidRPr="00732DDD">
        <w:rPr>
          <w:rStyle w:val="af3"/>
        </w:rPr>
        <w:t>Snake</w:t>
      </w:r>
      <w:r>
        <w:t>.</w:t>
      </w:r>
      <w:r w:rsidR="00732DDD" w:rsidRPr="00732DDD">
        <w:t xml:space="preserve"> </w:t>
      </w:r>
      <w:r w:rsidR="00732DDD">
        <w:t>Его представители являются змейками вторых игроков.</w:t>
      </w:r>
    </w:p>
    <w:p w:rsidR="00732DDD" w:rsidRPr="008B72B4" w:rsidRDefault="00732DDD" w:rsidP="008B72B4">
      <w:pPr>
        <w:pStyle w:val="732-"/>
      </w:pPr>
      <w:r>
        <w:rPr>
          <w:lang w:val="en-US"/>
        </w:rPr>
        <w:t>Obstacle</w:t>
      </w:r>
      <w:r w:rsidR="00F61772" w:rsidRPr="001274D8">
        <w:t xml:space="preserve"> – класс,</w:t>
      </w:r>
      <w:r w:rsidR="00F61772">
        <w:t xml:space="preserve"> </w:t>
      </w:r>
      <w:r>
        <w:t>описывающий препятствия, возникающие на игровом поле, а также метод их случайного генерирования.</w:t>
      </w:r>
    </w:p>
    <w:p w:rsidR="00732DDD" w:rsidRPr="008B72B4" w:rsidRDefault="00732DDD" w:rsidP="00732DDD">
      <w:pPr>
        <w:rPr>
          <w:rStyle w:val="af3"/>
        </w:rPr>
      </w:pPr>
      <w:r>
        <w:t xml:space="preserve">В листинге 5 представлена реализация класса </w:t>
      </w:r>
      <w:r w:rsidRPr="00732DDD">
        <w:rPr>
          <w:rStyle w:val="af3"/>
        </w:rPr>
        <w:t>Snake2</w:t>
      </w:r>
      <w:r w:rsidR="00F31B75" w:rsidRPr="00F31B75">
        <w:rPr>
          <w:rStyle w:val="af3"/>
        </w:rPr>
        <w:t>.</w:t>
      </w:r>
    </w:p>
    <w:p w:rsidR="00F31B75" w:rsidRPr="008B72B4" w:rsidRDefault="00F31B75" w:rsidP="00732DDD">
      <w:pPr>
        <w:rPr>
          <w:rStyle w:val="af3"/>
        </w:rPr>
      </w:pPr>
    </w:p>
    <w:p w:rsidR="00F31B75" w:rsidRPr="00335303" w:rsidRDefault="00F31B75" w:rsidP="00F31B75">
      <w:pPr>
        <w:pStyle w:val="732-5"/>
      </w:pPr>
      <w:r>
        <w:rPr>
          <w:lang w:val="ru-RU"/>
        </w:rPr>
        <w:t>Листинг</w:t>
      </w:r>
      <w:r w:rsidRPr="00335303">
        <w:t xml:space="preserve"> 5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>class Snake2 : public Snake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>public: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Snake2(Cell** plane, const unsigned startY, const unsigned startX, Direction direction, Sprite HeadSprite, Sprite BodySprite, Sprite AppleSprite) : Snake(plane, startY, startX, direction, HeadSprite, BodySprite, AppleSprite) {};</w:t>
      </w:r>
    </w:p>
    <w:p w:rsidR="00F31B75" w:rsidRPr="00F31B75" w:rsidRDefault="00F31B75" w:rsidP="00F31B75">
      <w:pPr>
        <w:pStyle w:val="-732"/>
        <w:rPr>
          <w:lang w:val="en-US"/>
        </w:rPr>
      </w:pP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void control()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//</w:t>
      </w:r>
      <w:r>
        <w:t>Управление</w:t>
      </w:r>
      <w:r w:rsidRPr="00F31B75">
        <w:rPr>
          <w:lang w:val="en-US"/>
        </w:rPr>
        <w:t xml:space="preserve"> </w:t>
      </w:r>
      <w:r>
        <w:t>змейкой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if (direction == Direction::Up || direction == Direction::Down)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if (Keyboard::isKeyPressed(Keyboard::A))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newDirection = Direction::Left;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if (Keyboard::isKeyPressed(Keyboard::D))</w:t>
      </w:r>
    </w:p>
    <w:p w:rsidR="00F31B75" w:rsidRPr="00335303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335303">
        <w:rPr>
          <w:lang w:val="en-US"/>
        </w:rPr>
        <w:t>newDirection = Direction::Right;</w:t>
      </w:r>
    </w:p>
    <w:p w:rsidR="00F31B75" w:rsidRPr="00335303" w:rsidRDefault="00F31B75" w:rsidP="00F31B75">
      <w:pPr>
        <w:pStyle w:val="-732"/>
        <w:rPr>
          <w:lang w:val="en-US"/>
        </w:rPr>
      </w:pPr>
      <w:r w:rsidRPr="00335303">
        <w:rPr>
          <w:lang w:val="en-US"/>
        </w:rPr>
        <w:tab/>
      </w:r>
      <w:r w:rsidRPr="00335303">
        <w:rPr>
          <w:lang w:val="en-US"/>
        </w:rPr>
        <w:tab/>
        <w:t>}</w:t>
      </w:r>
    </w:p>
    <w:p w:rsidR="00F31B75" w:rsidRPr="00335303" w:rsidRDefault="00F31B75" w:rsidP="00F31B75">
      <w:pPr>
        <w:pStyle w:val="-732"/>
        <w:rPr>
          <w:lang w:val="en-US"/>
        </w:rPr>
      </w:pPr>
    </w:p>
    <w:p w:rsidR="00F31B75" w:rsidRPr="00F31B75" w:rsidRDefault="00F31B75" w:rsidP="00F31B75">
      <w:pPr>
        <w:pStyle w:val="-732"/>
        <w:rPr>
          <w:lang w:val="en-US"/>
        </w:rPr>
      </w:pPr>
      <w:r w:rsidRPr="00335303">
        <w:rPr>
          <w:lang w:val="en-US"/>
        </w:rPr>
        <w:tab/>
      </w:r>
      <w:r w:rsidRPr="00335303">
        <w:rPr>
          <w:lang w:val="en-US"/>
        </w:rPr>
        <w:tab/>
      </w:r>
      <w:r w:rsidRPr="00F31B75">
        <w:rPr>
          <w:lang w:val="en-US"/>
        </w:rPr>
        <w:t>if (direction == Direction::Right || direction == Direction::Left)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if (Keyboard::isKeyPressed(Keyboard::W))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newDirection = Direction::Up;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if (Keyboard::isKeyPressed(Keyboard::S))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newDirection = Direction::Down;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}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}</w:t>
      </w:r>
    </w:p>
    <w:p w:rsidR="00F31B75" w:rsidRPr="00F31B75" w:rsidRDefault="00F31B75" w:rsidP="00F31B75">
      <w:pPr>
        <w:pStyle w:val="-732"/>
        <w:rPr>
          <w:lang w:val="en-US"/>
        </w:rPr>
      </w:pP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void playerScore()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PlayerScore2++;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}</w:t>
      </w:r>
    </w:p>
    <w:p w:rsidR="00F31B75" w:rsidRPr="00F31B75" w:rsidRDefault="00F31B75" w:rsidP="00F31B75">
      <w:pPr>
        <w:rPr>
          <w:lang w:val="en-US"/>
        </w:rPr>
      </w:pP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lastRenderedPageBreak/>
        <w:tab/>
        <w:t>void draw(RenderWindow&amp; Window)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HeadSprite.setPosition(plane[snake[0].Y][snake[0].X].CoordinateX, plane[snake[0].Y][snake[0].X].CoordinateY);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Window.draw(HeadSprite);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for (unsigned i = 1; i &lt; snake.size(); i++)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BodySprite.setPosition(plane[snake[i].Y][snake[i].X].CoordinateX, plane[snake[i].Y][snake[i].X].CoordinateY);</w:t>
      </w:r>
    </w:p>
    <w:p w:rsidR="00F31B75" w:rsidRDefault="00F31B75" w:rsidP="00F31B75">
      <w:pPr>
        <w:pStyle w:val="-732"/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>
        <w:t>Window.draw(BodySprite);</w:t>
      </w:r>
    </w:p>
    <w:p w:rsidR="00F31B75" w:rsidRDefault="00F31B75" w:rsidP="00F31B75">
      <w:pPr>
        <w:pStyle w:val="-732"/>
      </w:pPr>
      <w:r>
        <w:tab/>
      </w:r>
      <w:r>
        <w:tab/>
        <w:t>}</w:t>
      </w:r>
    </w:p>
    <w:p w:rsidR="00F31B75" w:rsidRDefault="00F31B75" w:rsidP="00F31B75">
      <w:pPr>
        <w:pStyle w:val="-732"/>
      </w:pPr>
      <w:r>
        <w:tab/>
        <w:t>}</w:t>
      </w:r>
    </w:p>
    <w:p w:rsidR="00F31B75" w:rsidRPr="00335303" w:rsidRDefault="00F31B75" w:rsidP="008B72B4">
      <w:pPr>
        <w:pStyle w:val="-732"/>
      </w:pPr>
      <w:r>
        <w:t>};</w:t>
      </w:r>
    </w:p>
    <w:p w:rsidR="008B72B4" w:rsidRPr="00335303" w:rsidRDefault="008B72B4" w:rsidP="008B72B4"/>
    <w:p w:rsidR="00F31B75" w:rsidRDefault="000F2F10" w:rsidP="00F31B75">
      <w:r>
        <w:t>К</w:t>
      </w:r>
      <w:r w:rsidR="00F31B75">
        <w:t xml:space="preserve">ласс </w:t>
      </w:r>
      <w:r w:rsidRPr="000F2F10">
        <w:rPr>
          <w:rStyle w:val="af3"/>
        </w:rPr>
        <w:t>Obstacle</w:t>
      </w:r>
      <w:r w:rsidRPr="000F2F10">
        <w:t xml:space="preserve"> </w:t>
      </w:r>
      <w:r w:rsidR="00F31B75">
        <w:t>описывает препятствия, появляющиеся на игровой карте в многопользовательском режиме. Реализация класса представлена в листинге 6.</w:t>
      </w:r>
    </w:p>
    <w:p w:rsidR="00F31B75" w:rsidRDefault="00F31B75" w:rsidP="00F31B75"/>
    <w:p w:rsidR="00F31B75" w:rsidRDefault="00F31B75" w:rsidP="00F31B75">
      <w:pPr>
        <w:pStyle w:val="732-5"/>
        <w:rPr>
          <w:lang w:val="ru-RU"/>
        </w:rPr>
      </w:pPr>
      <w:r>
        <w:rPr>
          <w:lang w:val="ru-RU"/>
        </w:rPr>
        <w:t>Листинг 6</w:t>
      </w:r>
    </w:p>
    <w:p w:rsidR="00F31B75" w:rsidRPr="00335303" w:rsidRDefault="00F31B75" w:rsidP="00F31B75">
      <w:pPr>
        <w:pStyle w:val="-732"/>
      </w:pPr>
      <w:r w:rsidRPr="00F31B75">
        <w:rPr>
          <w:lang w:val="en-US"/>
        </w:rPr>
        <w:t>class</w:t>
      </w:r>
      <w:r w:rsidRPr="00335303">
        <w:t xml:space="preserve"> </w:t>
      </w:r>
      <w:r w:rsidRPr="00F31B75">
        <w:rPr>
          <w:lang w:val="en-US"/>
        </w:rPr>
        <w:t>Obstacle</w:t>
      </w:r>
      <w:r w:rsidRPr="00335303">
        <w:t xml:space="preserve"> {</w:t>
      </w:r>
    </w:p>
    <w:p w:rsidR="00F31B75" w:rsidRPr="00335303" w:rsidRDefault="00F31B75" w:rsidP="00F31B75">
      <w:pPr>
        <w:pStyle w:val="-732"/>
      </w:pPr>
      <w:r w:rsidRPr="00335303">
        <w:tab/>
      </w:r>
      <w:r w:rsidRPr="00F31B75">
        <w:rPr>
          <w:lang w:val="en-US"/>
        </w:rPr>
        <w:t>Cell</w:t>
      </w:r>
      <w:r w:rsidRPr="00335303">
        <w:t xml:space="preserve">** </w:t>
      </w:r>
      <w:r w:rsidRPr="00F31B75">
        <w:rPr>
          <w:lang w:val="en-US"/>
        </w:rPr>
        <w:t>Plane</w:t>
      </w:r>
      <w:r w:rsidRPr="00335303">
        <w:t>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335303">
        <w:tab/>
      </w:r>
      <w:r w:rsidRPr="00F31B75">
        <w:rPr>
          <w:lang w:val="en-US"/>
        </w:rPr>
        <w:t>int Count;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vector&lt;Coordinate&gt; Obstacles;</w:t>
      </w:r>
    </w:p>
    <w:p w:rsidR="008B72B4" w:rsidRPr="00335303" w:rsidRDefault="008B72B4" w:rsidP="00F31B75">
      <w:pPr>
        <w:pStyle w:val="-732"/>
        <w:rPr>
          <w:lang w:val="en-US"/>
        </w:rPr>
      </w:pPr>
      <w:r>
        <w:rPr>
          <w:lang w:val="en-US"/>
        </w:rPr>
        <w:t>public: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Obstacle(Cell** Plane, int Count)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this-&gt;Plane = Plane;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this-&gt;Count = Count;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unsigned X(0), Y(0);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for (unsigned i = 0; i &lt; Count; i++)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while (Plane[Y][X].Condition != PlaneCondition::Empty || Y == 1 || Y == (CountOfCellsY - 2))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X = rand() % CountOfCellsX;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Y = rand() % CountOfCellsY;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}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Plane[Y][X].Condition = PlaneCondition::Body;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  <w:t>Obstacles.push_back({ X, Y });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}</w:t>
      </w:r>
    </w:p>
    <w:p w:rsidR="00F31B75" w:rsidRPr="00335303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}</w:t>
      </w:r>
    </w:p>
    <w:p w:rsidR="008B72B4" w:rsidRPr="00335303" w:rsidRDefault="008B72B4" w:rsidP="00F31B75">
      <w:pPr>
        <w:pStyle w:val="-732"/>
        <w:rPr>
          <w:lang w:val="en-US"/>
        </w:rPr>
      </w:pP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  <w:t>void drow(RenderWindow&amp; Window) {</w:t>
      </w:r>
    </w:p>
    <w:p w:rsidR="00F31B75" w:rsidRPr="00F31B75" w:rsidRDefault="00F31B75" w:rsidP="00F31B75">
      <w:pPr>
        <w:pStyle w:val="-732"/>
        <w:rPr>
          <w:lang w:val="en-US"/>
        </w:rPr>
      </w:pPr>
      <w:r w:rsidRPr="00F31B75">
        <w:rPr>
          <w:lang w:val="en-US"/>
        </w:rPr>
        <w:tab/>
      </w:r>
      <w:r w:rsidRPr="00F31B75">
        <w:rPr>
          <w:lang w:val="en-US"/>
        </w:rPr>
        <w:tab/>
        <w:t>for (un</w:t>
      </w:r>
      <w:r w:rsidR="008B72B4">
        <w:rPr>
          <w:lang w:val="en-US"/>
        </w:rPr>
        <w:t>signed i = 0; i &lt; Count; i++) {</w:t>
      </w:r>
      <w:r w:rsidRPr="00F31B75">
        <w:rPr>
          <w:lang w:val="en-US"/>
        </w:rPr>
        <w:tab/>
        <w:t>BodySprite.setPosition(Plane[Obstacles[i].Y][Obstacles[i].X].CoordinateX, Plane[Obstacles[i].Y][Obstacles[i].X].CoordinateY);</w:t>
      </w:r>
    </w:p>
    <w:p w:rsidR="00F31B75" w:rsidRDefault="00F31B75" w:rsidP="00F31B75">
      <w:pPr>
        <w:pStyle w:val="-732"/>
      </w:pPr>
      <w:r w:rsidRPr="00F31B75">
        <w:rPr>
          <w:lang w:val="en-US"/>
        </w:rPr>
        <w:tab/>
      </w:r>
      <w:r w:rsidRPr="00F31B75">
        <w:rPr>
          <w:lang w:val="en-US"/>
        </w:rPr>
        <w:tab/>
      </w:r>
      <w:r w:rsidRPr="00F31B75">
        <w:rPr>
          <w:lang w:val="en-US"/>
        </w:rPr>
        <w:tab/>
      </w:r>
      <w:r>
        <w:t>Window.draw(BodySprite);</w:t>
      </w:r>
    </w:p>
    <w:p w:rsidR="00F31B75" w:rsidRDefault="00F31B75" w:rsidP="00F31B75">
      <w:pPr>
        <w:pStyle w:val="-732"/>
      </w:pPr>
      <w:r>
        <w:tab/>
      </w:r>
      <w:r>
        <w:tab/>
        <w:t>}</w:t>
      </w:r>
    </w:p>
    <w:p w:rsidR="00F31B75" w:rsidRDefault="00F31B75" w:rsidP="00F31B75">
      <w:pPr>
        <w:pStyle w:val="-732"/>
      </w:pPr>
      <w:r>
        <w:tab/>
        <w:t>}</w:t>
      </w:r>
    </w:p>
    <w:p w:rsidR="00F31B75" w:rsidRDefault="00F31B75" w:rsidP="00F31B75">
      <w:pPr>
        <w:pStyle w:val="-732"/>
      </w:pPr>
      <w:r>
        <w:t>};</w:t>
      </w:r>
    </w:p>
    <w:p w:rsidR="008B72B4" w:rsidRDefault="008B72B4" w:rsidP="008B72B4"/>
    <w:p w:rsidR="0038155E" w:rsidRDefault="008B72B4" w:rsidP="008B72B4">
      <w:r>
        <w:lastRenderedPageBreak/>
        <w:t>Атрибутами данного класса являются клетки игрового поля, их количество и координаты расположения. Генерация случайных координат клеток происходит в конструкторе класса.</w:t>
      </w:r>
    </w:p>
    <w:p w:rsidR="00524807" w:rsidRPr="00524807" w:rsidRDefault="00524807" w:rsidP="008B72B4">
      <w:r>
        <w:t xml:space="preserve">Реализация функции </w:t>
      </w:r>
      <w:r w:rsidRPr="00524807">
        <w:rPr>
          <w:rStyle w:val="af3"/>
        </w:rPr>
        <w:t>game_over_multy</w:t>
      </w:r>
      <w:r>
        <w:rPr>
          <w:rStyle w:val="af3"/>
        </w:rPr>
        <w:t xml:space="preserve"> </w:t>
      </w:r>
      <w:r w:rsidRPr="00524807">
        <w:t>аналогична соответствующей реализации</w:t>
      </w:r>
      <w:r>
        <w:rPr>
          <w:rStyle w:val="af3"/>
        </w:rPr>
        <w:t xml:space="preserve"> </w:t>
      </w:r>
      <w:r>
        <w:rPr>
          <w:rStyle w:val="af3"/>
          <w:lang w:val="en-US"/>
        </w:rPr>
        <w:t>game</w:t>
      </w:r>
      <w:r w:rsidRPr="00524807">
        <w:rPr>
          <w:rStyle w:val="af3"/>
        </w:rPr>
        <w:t>_</w:t>
      </w:r>
      <w:r>
        <w:rPr>
          <w:rStyle w:val="af3"/>
          <w:lang w:val="en-US"/>
        </w:rPr>
        <w:t>over</w:t>
      </w:r>
      <w:r w:rsidRPr="00524807">
        <w:rPr>
          <w:rStyle w:val="af3"/>
        </w:rPr>
        <w:t>.</w:t>
      </w:r>
      <w:r>
        <w:rPr>
          <w:rStyle w:val="af3"/>
        </w:rPr>
        <w:t xml:space="preserve"> </w:t>
      </w:r>
      <w:r w:rsidRPr="00524807">
        <w:t>Результатом работы данной функции является появляющееся в конце игры в многопользовательском режиме окно, показывающее имя победителя и количество набранных им очков. Также окно переносит игрока  в главное меню при нажатии соответствующей кнопки.</w:t>
      </w:r>
    </w:p>
    <w:p w:rsidR="008B72B4" w:rsidRDefault="00524807" w:rsidP="0038155E">
      <w:r>
        <w:t>Ф</w:t>
      </w:r>
      <w:r w:rsidR="0038155E">
        <w:t>ункци</w:t>
      </w:r>
      <w:r>
        <w:t>я</w:t>
      </w:r>
      <w:r w:rsidR="0038155E">
        <w:t xml:space="preserve"> </w:t>
      </w:r>
      <w:r w:rsidR="0038155E" w:rsidRPr="0038155E">
        <w:rPr>
          <w:rStyle w:val="af3"/>
        </w:rPr>
        <w:t>multyPlayer</w:t>
      </w:r>
      <w:r w:rsidR="0038155E">
        <w:t xml:space="preserve"> </w:t>
      </w:r>
      <w:r>
        <w:t xml:space="preserve">работает </w:t>
      </w:r>
      <w:r w:rsidR="0038155E">
        <w:t xml:space="preserve">аналогично соответствующей функции в одиночном режиме. Её реализация аналогична той, которая была представлена в функции </w:t>
      </w:r>
      <w:r w:rsidR="0038155E" w:rsidRPr="00FE45EB">
        <w:rPr>
          <w:rStyle w:val="af3"/>
        </w:rPr>
        <w:t>singlePlayer</w:t>
      </w:r>
      <w:r w:rsidR="0038155E">
        <w:t>.</w:t>
      </w:r>
    </w:p>
    <w:p w:rsidR="00524807" w:rsidRDefault="00524807" w:rsidP="0038155E"/>
    <w:p w:rsidR="00524807" w:rsidRPr="00335303" w:rsidRDefault="00524807" w:rsidP="00524807">
      <w:pPr>
        <w:pStyle w:val="3"/>
        <w:rPr>
          <w:lang w:val="en-US"/>
        </w:rPr>
      </w:pPr>
      <w:bookmarkStart w:id="8" w:name="_Toc89992926"/>
      <w:bookmarkStart w:id="9" w:name="_Toc90001212"/>
      <w:r>
        <w:t>Файл</w:t>
      </w:r>
      <w:r w:rsidRPr="00380B1A">
        <w:rPr>
          <w:lang w:val="en-US"/>
        </w:rPr>
        <w:t xml:space="preserve"> </w:t>
      </w:r>
      <w:r>
        <w:rPr>
          <w:lang w:val="en-US"/>
        </w:rPr>
        <w:t>“</w:t>
      </w:r>
      <w:r w:rsidRPr="00A17D2B">
        <w:rPr>
          <w:lang w:val="en-US"/>
        </w:rPr>
        <w:t>main</w:t>
      </w:r>
      <w:r w:rsidRPr="00380B1A">
        <w:rPr>
          <w:lang w:val="en-US"/>
        </w:rPr>
        <w:t>_menu_interface.cpp</w:t>
      </w:r>
      <w:r>
        <w:rPr>
          <w:lang w:val="en-US"/>
        </w:rPr>
        <w:t>”</w:t>
      </w:r>
      <w:bookmarkEnd w:id="8"/>
      <w:bookmarkEnd w:id="9"/>
    </w:p>
    <w:p w:rsidR="00524807" w:rsidRDefault="00524807" w:rsidP="00524807">
      <w:r>
        <w:t xml:space="preserve">Данный файл практически не поменялся относительно </w:t>
      </w:r>
      <w:r w:rsidR="002B4382">
        <w:t xml:space="preserve">первого </w:t>
      </w:r>
      <w:r w:rsidR="00C55B94">
        <w:t>этапа. Код лишь дополняется</w:t>
      </w:r>
      <w:r w:rsidR="002B4382">
        <w:t xml:space="preserve"> обработкой ввода имени второго игрока в меню многопользовательского режима и присутствием условий вызова новых окон (меню многопользовательского режима, игрового процесса в многопользовательском режиме и окна </w:t>
      </w:r>
      <w:r w:rsidR="002B4382">
        <w:rPr>
          <w:lang w:val="en-US"/>
        </w:rPr>
        <w:t>GameOver</w:t>
      </w:r>
      <w:r w:rsidR="002B4382" w:rsidRPr="002B4382">
        <w:t xml:space="preserve"> </w:t>
      </w:r>
      <w:r w:rsidR="002B4382">
        <w:t>по завершении игры в многопользовательском режиме). Новые фрагменты кода представлены в листинге 7.</w:t>
      </w:r>
    </w:p>
    <w:p w:rsidR="002B4382" w:rsidRDefault="002B4382" w:rsidP="00524807"/>
    <w:p w:rsidR="002B4382" w:rsidRDefault="002B4382" w:rsidP="002B4382">
      <w:pPr>
        <w:pStyle w:val="732-5"/>
        <w:rPr>
          <w:lang w:val="ru-RU"/>
        </w:rPr>
      </w:pPr>
      <w:r>
        <w:rPr>
          <w:lang w:val="ru-RU"/>
        </w:rPr>
        <w:t>Листинг 7</w:t>
      </w:r>
    </w:p>
    <w:p w:rsidR="002B4382" w:rsidRPr="007C5D23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>if</w:t>
      </w:r>
      <w:r w:rsidRPr="007C5D23">
        <w:rPr>
          <w:sz w:val="22"/>
          <w:lang w:val="en-US"/>
        </w:rPr>
        <w:t xml:space="preserve"> (</w:t>
      </w:r>
      <w:r w:rsidRPr="0016424E">
        <w:rPr>
          <w:sz w:val="22"/>
          <w:lang w:val="en-US"/>
        </w:rPr>
        <w:t>event</w:t>
      </w:r>
      <w:r w:rsidRPr="007C5D23">
        <w:rPr>
          <w:sz w:val="22"/>
          <w:lang w:val="en-US"/>
        </w:rPr>
        <w:t>.</w:t>
      </w:r>
      <w:r w:rsidRPr="0016424E">
        <w:rPr>
          <w:sz w:val="22"/>
          <w:lang w:val="en-US"/>
        </w:rPr>
        <w:t>type</w:t>
      </w:r>
      <w:r w:rsidRPr="007C5D23">
        <w:rPr>
          <w:sz w:val="22"/>
          <w:lang w:val="en-US"/>
        </w:rPr>
        <w:t xml:space="preserve"> == </w:t>
      </w:r>
      <w:r w:rsidRPr="0016424E">
        <w:rPr>
          <w:sz w:val="22"/>
          <w:lang w:val="en-US"/>
        </w:rPr>
        <w:t>sf</w:t>
      </w:r>
      <w:r w:rsidRPr="007C5D23">
        <w:rPr>
          <w:sz w:val="22"/>
          <w:lang w:val="en-US"/>
        </w:rPr>
        <w:t>::</w:t>
      </w:r>
      <w:r w:rsidRPr="0016424E">
        <w:rPr>
          <w:sz w:val="22"/>
          <w:lang w:val="en-US"/>
        </w:rPr>
        <w:t>Event</w:t>
      </w:r>
      <w:r w:rsidRPr="007C5D23">
        <w:rPr>
          <w:sz w:val="22"/>
          <w:lang w:val="en-US"/>
        </w:rPr>
        <w:t>::</w:t>
      </w:r>
      <w:r w:rsidRPr="0016424E">
        <w:rPr>
          <w:sz w:val="22"/>
          <w:lang w:val="en-US"/>
        </w:rPr>
        <w:t>TextEntered</w:t>
      </w:r>
      <w:r w:rsidRPr="007C5D23">
        <w:rPr>
          <w:sz w:val="22"/>
          <w:lang w:val="en-US"/>
        </w:rPr>
        <w:t xml:space="preserve"> &amp;&amp; </w:t>
      </w:r>
      <w:r w:rsidRPr="0016424E">
        <w:rPr>
          <w:sz w:val="22"/>
          <w:lang w:val="en-US"/>
        </w:rPr>
        <w:t>isNameInp</w:t>
      </w:r>
      <w:r w:rsidRPr="007C5D23">
        <w:rPr>
          <w:sz w:val="22"/>
          <w:lang w:val="en-US"/>
        </w:rPr>
        <w:t>_</w:t>
      </w:r>
      <w:r w:rsidRPr="0016424E">
        <w:rPr>
          <w:sz w:val="22"/>
          <w:lang w:val="en-US"/>
        </w:rPr>
        <w:t>m</w:t>
      </w:r>
      <w:r w:rsidRPr="007C5D23">
        <w:rPr>
          <w:sz w:val="22"/>
          <w:lang w:val="en-US"/>
        </w:rPr>
        <w:t>) {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7C5D23">
        <w:rPr>
          <w:sz w:val="22"/>
          <w:lang w:val="en-US"/>
        </w:rPr>
        <w:tab/>
      </w:r>
      <w:r w:rsidRPr="007C5D23">
        <w:rPr>
          <w:sz w:val="22"/>
          <w:lang w:val="en-US"/>
        </w:rPr>
        <w:tab/>
      </w:r>
      <w:r w:rsidRPr="007C5D23">
        <w:rPr>
          <w:sz w:val="22"/>
          <w:lang w:val="en-US"/>
        </w:rPr>
        <w:tab/>
      </w:r>
      <w:r w:rsidRPr="007C5D23">
        <w:rPr>
          <w:sz w:val="22"/>
          <w:lang w:val="en-US"/>
        </w:rPr>
        <w:tab/>
      </w:r>
      <w:r w:rsidRPr="0016424E">
        <w:rPr>
          <w:sz w:val="22"/>
          <w:lang w:val="en-US"/>
        </w:rPr>
        <w:t>if (event.text.unicode &lt; 128) {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if (event.text.unicode == 8) {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if (PlayerNameDynamic_m.length() != 0)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PlayerNameDynamic_m.pop_back();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}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else {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PlayerNameDynamic_m += static_cast&lt;char&gt;(event.text.unicode);</w:t>
      </w:r>
    </w:p>
    <w:p w:rsidR="002B4382" w:rsidRPr="0016424E" w:rsidRDefault="002B4382" w:rsidP="002B4382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}</w:t>
      </w:r>
    </w:p>
    <w:p w:rsidR="00FD7950" w:rsidRPr="00335303" w:rsidRDefault="002B4382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  <w:t>PlayerNameInput_m.setString(PlayerNameDynamic_m);</w:t>
      </w:r>
      <w:r w:rsidR="00FD7950" w:rsidRPr="0016424E">
        <w:rPr>
          <w:sz w:val="22"/>
          <w:lang w:val="en-US"/>
        </w:rPr>
        <w:t xml:space="preserve"> 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>switch (status) {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case(0):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menu(window);</w:t>
      </w:r>
    </w:p>
    <w:p w:rsidR="00FD7950" w:rsidRPr="00335303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break;</w:t>
      </w:r>
    </w:p>
    <w:p w:rsidR="00477047" w:rsidRPr="00335303" w:rsidRDefault="00477047" w:rsidP="00477047">
      <w:pPr>
        <w:rPr>
          <w:lang w:val="en-US"/>
        </w:rPr>
      </w:pP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lastRenderedPageBreak/>
        <w:tab/>
      </w:r>
      <w:r w:rsidRPr="0016424E">
        <w:rPr>
          <w:sz w:val="22"/>
          <w:lang w:val="en-US"/>
        </w:rPr>
        <w:tab/>
        <w:t>case(1):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singlePlayer(window);</w:t>
      </w:r>
    </w:p>
    <w:p w:rsidR="00477047" w:rsidRPr="00335303" w:rsidRDefault="00FD7950" w:rsidP="00477047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break;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case(2):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options(window);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break;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case(3):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window.close();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break;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case(4):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MultiPlayer_menu(window);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break;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case(5):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multyPlayer(window);</w:t>
      </w:r>
    </w:p>
    <w:p w:rsidR="00FD7950" w:rsidRPr="0016424E" w:rsidRDefault="00FD7950" w:rsidP="00FD7950">
      <w:pPr>
        <w:pStyle w:val="-732"/>
        <w:rPr>
          <w:sz w:val="22"/>
          <w:lang w:val="en-US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break;</w:t>
      </w:r>
    </w:p>
    <w:p w:rsidR="002B4382" w:rsidRPr="0016424E" w:rsidRDefault="00FD7950" w:rsidP="00FD7950">
      <w:pPr>
        <w:pStyle w:val="-732"/>
        <w:rPr>
          <w:sz w:val="22"/>
        </w:rPr>
      </w:pPr>
      <w:r w:rsidRPr="0016424E">
        <w:rPr>
          <w:sz w:val="22"/>
          <w:lang w:val="en-US"/>
        </w:rPr>
        <w:tab/>
      </w:r>
      <w:r w:rsidRPr="0016424E">
        <w:rPr>
          <w:sz w:val="22"/>
          <w:lang w:val="en-US"/>
        </w:rPr>
        <w:tab/>
        <w:t>}</w:t>
      </w:r>
    </w:p>
    <w:p w:rsidR="00FD7950" w:rsidRPr="0016424E" w:rsidRDefault="00FD7950" w:rsidP="00FD7950">
      <w:pPr>
        <w:rPr>
          <w:sz w:val="22"/>
        </w:rPr>
      </w:pPr>
    </w:p>
    <w:p w:rsidR="00FD7950" w:rsidRPr="00C55B94" w:rsidRDefault="00FD7950" w:rsidP="00FD7950">
      <w:pPr>
        <w:pStyle w:val="2"/>
      </w:pPr>
      <w:bookmarkStart w:id="10" w:name="_Toc89992927"/>
      <w:bookmarkStart w:id="11" w:name="_Toc90001213"/>
      <w:r>
        <w:t>Описание работы по реализации задания</w:t>
      </w:r>
      <w:bookmarkEnd w:id="10"/>
      <w:bookmarkEnd w:id="11"/>
    </w:p>
    <w:p w:rsidR="00FD7950" w:rsidRDefault="008B2537" w:rsidP="00FD7950">
      <w:pPr>
        <w:pStyle w:val="4"/>
      </w:pPr>
      <w:bookmarkStart w:id="12" w:name="_Toc90001214"/>
      <w:r>
        <w:t>Шаг</w:t>
      </w:r>
      <w:r w:rsidR="00FD7950">
        <w:t xml:space="preserve"> №1</w:t>
      </w:r>
      <w:bookmarkEnd w:id="12"/>
    </w:p>
    <w:p w:rsidR="00C55B94" w:rsidRPr="00214681" w:rsidRDefault="001950CD" w:rsidP="00477047">
      <w:pPr>
        <w:spacing w:line="240" w:lineRule="auto"/>
      </w:pPr>
      <w:r w:rsidRPr="00CF1C68">
        <w:rPr>
          <w:noProof/>
        </w:rPr>
        <w:drawing>
          <wp:anchor distT="0" distB="0" distL="114300" distR="114300" simplePos="0" relativeHeight="251659264" behindDoc="0" locked="0" layoutInCell="1" allowOverlap="1" wp14:anchorId="463116D3" wp14:editId="64456422">
            <wp:simplePos x="0" y="0"/>
            <wp:positionH relativeFrom="column">
              <wp:posOffset>765810</wp:posOffset>
            </wp:positionH>
            <wp:positionV relativeFrom="paragraph">
              <wp:posOffset>578485</wp:posOffset>
            </wp:positionV>
            <wp:extent cx="4916805" cy="3381375"/>
            <wp:effectExtent l="0" t="0" r="0" b="0"/>
            <wp:wrapTopAndBottom/>
            <wp:docPr id="7" name="Рисунок 7" descr="C:\Users\Димон\Downloads\Telegram Desktop\2022-01-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имон\Downloads\Telegram Desktop\2022-01-20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4E6">
        <w:t xml:space="preserve">Реализация выбора между одиночкой и многопользовательской игрой реализована </w:t>
      </w:r>
      <w:r w:rsidR="0020770F">
        <w:t>непосредственно</w:t>
      </w:r>
      <w:r w:rsidR="001634E6">
        <w:t xml:space="preserve"> в</w:t>
      </w:r>
      <w:r w:rsidR="0020770F">
        <w:t xml:space="preserve"> главном меню игры.</w:t>
      </w:r>
    </w:p>
    <w:p w:rsidR="00477047" w:rsidRDefault="00477047" w:rsidP="00477047">
      <w:pPr>
        <w:ind w:firstLine="0"/>
        <w:jc w:val="center"/>
      </w:pPr>
    </w:p>
    <w:p w:rsidR="0016424E" w:rsidRDefault="0016424E" w:rsidP="0016424E">
      <w:pPr>
        <w:spacing w:line="240" w:lineRule="auto"/>
        <w:ind w:firstLine="0"/>
        <w:jc w:val="center"/>
      </w:pPr>
    </w:p>
    <w:p w:rsidR="00477047" w:rsidRDefault="0016424E" w:rsidP="0016424E">
      <w:pPr>
        <w:pStyle w:val="732-1"/>
      </w:pPr>
      <w:r>
        <w:t>Рисунок 8 – Выбор между режимами в главном меню</w:t>
      </w:r>
    </w:p>
    <w:p w:rsidR="0016424E" w:rsidRDefault="0016424E" w:rsidP="0016424E"/>
    <w:p w:rsidR="0016424E" w:rsidRDefault="0016424E" w:rsidP="0016424E"/>
    <w:p w:rsidR="0016424E" w:rsidRDefault="0016424E" w:rsidP="0016424E"/>
    <w:p w:rsidR="0016424E" w:rsidRPr="0016424E" w:rsidRDefault="0016424E" w:rsidP="0016424E">
      <w:pPr>
        <w:pStyle w:val="4"/>
      </w:pPr>
      <w:bookmarkStart w:id="13" w:name="_Toc90001215"/>
      <w:r>
        <w:t>Шаг № 2</w:t>
      </w:r>
      <w:bookmarkEnd w:id="13"/>
    </w:p>
    <w:p w:rsidR="00E17B44" w:rsidRDefault="001950CD" w:rsidP="00C55B9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1092835</wp:posOffset>
            </wp:positionV>
            <wp:extent cx="4755832" cy="3170555"/>
            <wp:effectExtent l="0" t="0" r="0" b="0"/>
            <wp:wrapTopAndBottom/>
            <wp:docPr id="1" name="Рисунок 1" descr="Multiplayer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playerSta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32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5B94">
        <w:t>На данном шаге необходимо было сделать возможным заполнение настроек</w:t>
      </w:r>
      <w:r w:rsidR="00E17B44">
        <w:t xml:space="preserve"> вторым игроком. Для этого </w:t>
      </w:r>
      <w:r w:rsidR="001634E6">
        <w:t xml:space="preserve">реализовали </w:t>
      </w:r>
      <w:r w:rsidR="00E17B44">
        <w:t>окно меню многопользовательской игры, с треб</w:t>
      </w:r>
      <w:r w:rsidR="0020770F">
        <w:t>уемыми кнопками и полями ввода.</w:t>
      </w:r>
    </w:p>
    <w:p w:rsidR="00E17B44" w:rsidRDefault="00E17B44" w:rsidP="00E17B44">
      <w:pPr>
        <w:ind w:firstLine="0"/>
        <w:jc w:val="center"/>
        <w:rPr>
          <w:lang w:val="en-US"/>
        </w:rPr>
      </w:pPr>
    </w:p>
    <w:p w:rsidR="00E17B44" w:rsidRDefault="00E17B44" w:rsidP="0016424E">
      <w:pPr>
        <w:spacing w:line="240" w:lineRule="auto"/>
      </w:pPr>
    </w:p>
    <w:p w:rsidR="0016424E" w:rsidRDefault="0016424E" w:rsidP="0016424E">
      <w:pPr>
        <w:pStyle w:val="732-1"/>
      </w:pPr>
      <w:r>
        <w:t>Рисунок 9 – меню многопользовательской игры</w:t>
      </w:r>
    </w:p>
    <w:p w:rsidR="0016424E" w:rsidRPr="0016424E" w:rsidRDefault="0016424E" w:rsidP="0016424E"/>
    <w:p w:rsidR="00E17B44" w:rsidRDefault="00E17B44" w:rsidP="00E17B44">
      <w:pPr>
        <w:pStyle w:val="4"/>
      </w:pPr>
      <w:bookmarkStart w:id="14" w:name="_Toc90001216"/>
      <w:r>
        <w:t>Шаг №3</w:t>
      </w:r>
      <w:bookmarkEnd w:id="14"/>
    </w:p>
    <w:p w:rsidR="00E17B44" w:rsidRDefault="000B0050" w:rsidP="00E17B44">
      <w:r>
        <w:t>Добавление препятствий на карту игры случайным образом. На этом шаге создал</w:t>
      </w:r>
      <w:r w:rsidR="00F84FA8">
        <w:t>и</w:t>
      </w:r>
      <w:r>
        <w:t xml:space="preserve"> класс </w:t>
      </w:r>
      <w:r>
        <w:rPr>
          <w:lang w:val="en-US"/>
        </w:rPr>
        <w:t>Obstacle</w:t>
      </w:r>
      <w:r w:rsidRPr="000B0050">
        <w:t xml:space="preserve">, </w:t>
      </w:r>
      <w:r>
        <w:t>в котором реализовал</w:t>
      </w:r>
      <w:r w:rsidR="00F84FA8">
        <w:t>и</w:t>
      </w:r>
      <w:r>
        <w:t xml:space="preserve"> генерацию препятствий в случайных местах игрового поля. З</w:t>
      </w:r>
      <w:r w:rsidR="00F84FA8">
        <w:t xml:space="preserve">атем на основе первого этапа </w:t>
      </w:r>
      <w:r>
        <w:t>реализовал</w:t>
      </w:r>
      <w:r w:rsidR="00F84FA8">
        <w:t>и</w:t>
      </w:r>
      <w:r>
        <w:t xml:space="preserve"> игровой процесс многопользовательской игры</w:t>
      </w:r>
      <w:r w:rsidR="00F84FA8">
        <w:t>. С</w:t>
      </w:r>
      <w:r w:rsidR="00993119">
        <w:t>оздал</w:t>
      </w:r>
      <w:r w:rsidR="00F84FA8">
        <w:t>и</w:t>
      </w:r>
      <w:r w:rsidR="00993119">
        <w:t xml:space="preserve"> текстуры для препятствий и нового игрового поля. Результат шага можно наблюдать на рисунке под номером</w:t>
      </w:r>
      <w:r w:rsidR="0016424E">
        <w:t xml:space="preserve"> 10.</w:t>
      </w:r>
    </w:p>
    <w:p w:rsidR="00993119" w:rsidRDefault="00993119" w:rsidP="00E17B44"/>
    <w:p w:rsidR="00477047" w:rsidRDefault="001950CD" w:rsidP="0016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2ACD2A" wp14:editId="023AC836">
            <wp:extent cx="4946650" cy="34881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847" cy="35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4E" w:rsidRDefault="0016424E" w:rsidP="0016424E">
      <w:pPr>
        <w:ind w:firstLine="0"/>
        <w:jc w:val="center"/>
      </w:pPr>
    </w:p>
    <w:p w:rsidR="0016424E" w:rsidRPr="0016424E" w:rsidRDefault="0016424E" w:rsidP="0016424E">
      <w:pPr>
        <w:pStyle w:val="732-1"/>
      </w:pPr>
      <w:r>
        <w:t>Рисунок 10 – игровой процесс многопользовательского режима</w:t>
      </w:r>
    </w:p>
    <w:p w:rsidR="00477047" w:rsidRDefault="00477047" w:rsidP="008B2537">
      <w:pPr>
        <w:pStyle w:val="1"/>
        <w:numPr>
          <w:ilvl w:val="0"/>
          <w:numId w:val="0"/>
        </w:numPr>
        <w:ind w:left="567"/>
      </w:pPr>
      <w:bookmarkStart w:id="15" w:name="_Toc90001217"/>
      <w:r>
        <w:lastRenderedPageBreak/>
        <w:t>Вывод</w:t>
      </w:r>
      <w:bookmarkEnd w:id="15"/>
    </w:p>
    <w:p w:rsidR="008B5D1B" w:rsidRPr="008B2537" w:rsidRDefault="0016424E" w:rsidP="008B5D1B">
      <w:r>
        <w:t>В конце выполнения второго этап</w:t>
      </w:r>
      <w:r w:rsidR="008B2537">
        <w:t>а мы получили</w:t>
      </w:r>
      <w:r>
        <w:t xml:space="preserve"> усовершенствован</w:t>
      </w:r>
      <w:r w:rsidR="008B5D1B">
        <w:t xml:space="preserve">ную версию проекта, в которой имеется </w:t>
      </w:r>
      <w:r w:rsidR="008B2537">
        <w:t xml:space="preserve">полноценная реализация </w:t>
      </w:r>
      <w:r w:rsidR="008B5D1B">
        <w:t>многопользовательск</w:t>
      </w:r>
      <w:r w:rsidR="008B2537">
        <w:t>ого</w:t>
      </w:r>
      <w:r w:rsidR="008B5D1B">
        <w:t xml:space="preserve"> режим</w:t>
      </w:r>
      <w:r w:rsidR="008B2537">
        <w:t>а</w:t>
      </w:r>
      <w:r w:rsidR="008B5D1B">
        <w:t xml:space="preserve">. </w:t>
      </w:r>
      <w:r w:rsidR="008B2537">
        <w:t xml:space="preserve">В результате разработки команда постоянно пользовалась системой контроля версий </w:t>
      </w:r>
      <w:r w:rsidR="008B2537">
        <w:rPr>
          <w:lang w:val="en-US"/>
        </w:rPr>
        <w:t>GIT</w:t>
      </w:r>
      <w:r w:rsidR="008B2537">
        <w:t xml:space="preserve">, что улучшило ее навыки совместной работы и сделало процесс создания требуемого функционала более быстрым и </w:t>
      </w:r>
      <w:r w:rsidR="001950CD">
        <w:t>приятным</w:t>
      </w:r>
      <w:bookmarkStart w:id="16" w:name="_GoBack"/>
      <w:bookmarkEnd w:id="16"/>
      <w:r w:rsidR="008B2537">
        <w:t>.</w:t>
      </w:r>
    </w:p>
    <w:p w:rsidR="00E537E2" w:rsidRPr="008B2537" w:rsidRDefault="00E537E2" w:rsidP="00E537E2"/>
    <w:sectPr w:rsidR="00E537E2" w:rsidRPr="008B2537" w:rsidSect="00BA1260">
      <w:footerReference w:type="default" r:id="rId11"/>
      <w:pgSz w:w="11906" w:h="16838" w:code="9"/>
      <w:pgMar w:top="1134" w:right="567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6D0" w:rsidRDefault="001F66D0" w:rsidP="00BA2411">
      <w:pPr>
        <w:spacing w:line="240" w:lineRule="auto"/>
      </w:pPr>
      <w:r>
        <w:separator/>
      </w:r>
    </w:p>
    <w:p w:rsidR="001F66D0" w:rsidRDefault="001F66D0"/>
  </w:endnote>
  <w:endnote w:type="continuationSeparator" w:id="0">
    <w:p w:rsidR="001F66D0" w:rsidRDefault="001F66D0" w:rsidP="00BA2411">
      <w:pPr>
        <w:spacing w:line="240" w:lineRule="auto"/>
      </w:pPr>
      <w:r>
        <w:continuationSeparator/>
      </w:r>
    </w:p>
    <w:p w:rsidR="001F66D0" w:rsidRDefault="001F66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Times New Roman"/>
        <w:sz w:val="24"/>
        <w:szCs w:val="24"/>
      </w:rPr>
      <w:id w:val="1164595251"/>
      <w:docPartObj>
        <w:docPartGallery w:val="Page Numbers (Bottom of Page)"/>
        <w:docPartUnique/>
      </w:docPartObj>
    </w:sdtPr>
    <w:sdtEndPr/>
    <w:sdtContent>
      <w:p w:rsidR="0016424E" w:rsidRPr="00087672" w:rsidRDefault="00026FAC" w:rsidP="00087672">
        <w:pPr>
          <w:pStyle w:val="a8"/>
          <w:jc w:val="center"/>
          <w:rPr>
            <w:rFonts w:cs="Times New Roman"/>
            <w:sz w:val="24"/>
            <w:szCs w:val="24"/>
          </w:rPr>
        </w:pPr>
        <w:r w:rsidRPr="00BA2411">
          <w:rPr>
            <w:rFonts w:cs="Times New Roman"/>
            <w:sz w:val="24"/>
            <w:szCs w:val="24"/>
          </w:rPr>
          <w:fldChar w:fldCharType="begin"/>
        </w:r>
        <w:r w:rsidR="0016424E" w:rsidRPr="00BA2411">
          <w:rPr>
            <w:rFonts w:cs="Times New Roman"/>
            <w:sz w:val="24"/>
            <w:szCs w:val="24"/>
          </w:rPr>
          <w:instrText>PAGE   \* MERGEFORMAT</w:instrText>
        </w:r>
        <w:r w:rsidRPr="00BA2411">
          <w:rPr>
            <w:rFonts w:cs="Times New Roman"/>
            <w:sz w:val="24"/>
            <w:szCs w:val="24"/>
          </w:rPr>
          <w:fldChar w:fldCharType="separate"/>
        </w:r>
        <w:r w:rsidR="001950CD">
          <w:rPr>
            <w:rFonts w:cs="Times New Roman"/>
            <w:noProof/>
            <w:sz w:val="24"/>
            <w:szCs w:val="24"/>
          </w:rPr>
          <w:t>14</w:t>
        </w:r>
        <w:r w:rsidRPr="00BA2411">
          <w:rPr>
            <w:rFonts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6D0" w:rsidRDefault="001F66D0" w:rsidP="00BA2411">
      <w:pPr>
        <w:spacing w:line="240" w:lineRule="auto"/>
      </w:pPr>
      <w:r>
        <w:separator/>
      </w:r>
    </w:p>
    <w:p w:rsidR="001F66D0" w:rsidRDefault="001F66D0"/>
  </w:footnote>
  <w:footnote w:type="continuationSeparator" w:id="0">
    <w:p w:rsidR="001F66D0" w:rsidRDefault="001F66D0" w:rsidP="00BA2411">
      <w:pPr>
        <w:spacing w:line="240" w:lineRule="auto"/>
      </w:pPr>
      <w:r>
        <w:continuationSeparator/>
      </w:r>
    </w:p>
    <w:p w:rsidR="001F66D0" w:rsidRDefault="001F66D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C564F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8"/>
    <w:multiLevelType w:val="singleLevel"/>
    <w:tmpl w:val="14D4458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</w:abstractNum>
  <w:abstractNum w:abstractNumId="2" w15:restartNumberingAfterBreak="0">
    <w:nsid w:val="FFFFFF89"/>
    <w:multiLevelType w:val="singleLevel"/>
    <w:tmpl w:val="43C07BFC"/>
    <w:lvl w:ilvl="0">
      <w:start w:val="1"/>
      <w:numFmt w:val="bullet"/>
      <w:pStyle w:val="a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C"/>
    <w:multiLevelType w:val="hybridMultilevel"/>
    <w:tmpl w:val="1B6C7440"/>
    <w:lvl w:ilvl="0" w:tplc="2050E1A4">
      <w:start w:val="1"/>
      <w:numFmt w:val="bullet"/>
      <w:pStyle w:val="a0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1690FDB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3E9C54">
      <w:start w:val="1"/>
      <w:numFmt w:val="bullet"/>
      <w:lvlText w:val=""/>
      <w:lvlJc w:val="left"/>
      <w:pPr>
        <w:ind w:left="2520" w:hanging="360"/>
      </w:pPr>
      <w:rPr>
        <w:rFonts w:ascii="Bookshelf Symbol 7" w:hAnsi="Bookshelf Symbol 7" w:hint="default"/>
      </w:rPr>
    </w:lvl>
    <w:lvl w:ilvl="3" w:tplc="DD0460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ED42DF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D88ABA">
      <w:start w:val="1"/>
      <w:numFmt w:val="bullet"/>
      <w:lvlText w:val=""/>
      <w:lvlJc w:val="left"/>
      <w:pPr>
        <w:ind w:left="4680" w:hanging="360"/>
      </w:pPr>
      <w:rPr>
        <w:rFonts w:ascii="Bookshelf Symbol 7" w:hAnsi="Bookshelf Symbol 7" w:hint="default"/>
      </w:rPr>
    </w:lvl>
    <w:lvl w:ilvl="6" w:tplc="95D6D1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9FC642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34A82F4">
      <w:start w:val="1"/>
      <w:numFmt w:val="bullet"/>
      <w:lvlText w:val=""/>
      <w:lvlJc w:val="left"/>
      <w:pPr>
        <w:ind w:left="6840" w:hanging="360"/>
      </w:pPr>
      <w:rPr>
        <w:rFonts w:ascii="Bookshelf Symbol 7" w:hAnsi="Bookshelf Symbol 7" w:hint="default"/>
      </w:rPr>
    </w:lvl>
  </w:abstractNum>
  <w:abstractNum w:abstractNumId="4" w15:restartNumberingAfterBreak="0">
    <w:nsid w:val="36CE2ECC"/>
    <w:multiLevelType w:val="hybridMultilevel"/>
    <w:tmpl w:val="03201B38"/>
    <w:lvl w:ilvl="0" w:tplc="8810432C">
      <w:start w:val="1"/>
      <w:numFmt w:val="russianLower"/>
      <w:pStyle w:val="a1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17D8C"/>
    <w:multiLevelType w:val="multilevel"/>
    <w:tmpl w:val="0218AD3C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5BC4EB3"/>
    <w:multiLevelType w:val="multilevel"/>
    <w:tmpl w:val="C3A6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766302"/>
    <w:multiLevelType w:val="hybridMultilevel"/>
    <w:tmpl w:val="5BFE84BA"/>
    <w:lvl w:ilvl="0" w:tplc="31DE572C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 w:tplc="7E04E616" w:tentative="1">
      <w:start w:val="1"/>
      <w:numFmt w:val="lowerLetter"/>
      <w:lvlText w:val="%2."/>
      <w:lvlJc w:val="left"/>
      <w:pPr>
        <w:ind w:left="2007" w:hanging="360"/>
      </w:pPr>
    </w:lvl>
    <w:lvl w:ilvl="2" w:tplc="4F2EF56C" w:tentative="1">
      <w:start w:val="1"/>
      <w:numFmt w:val="lowerRoman"/>
      <w:lvlText w:val="%3."/>
      <w:lvlJc w:val="right"/>
      <w:pPr>
        <w:ind w:left="2727" w:hanging="180"/>
      </w:pPr>
    </w:lvl>
    <w:lvl w:ilvl="3" w:tplc="1FEE5578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0CC3EE3"/>
    <w:multiLevelType w:val="hybridMultilevel"/>
    <w:tmpl w:val="9DA08C6A"/>
    <w:lvl w:ilvl="0" w:tplc="588ED428">
      <w:start w:val="1"/>
      <w:numFmt w:val="bullet"/>
      <w:pStyle w:val="732-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3877438"/>
    <w:multiLevelType w:val="multilevel"/>
    <w:tmpl w:val="96AE3EDA"/>
    <w:lvl w:ilvl="0">
      <w:start w:val="1"/>
      <w:numFmt w:val="decimal"/>
      <w:pStyle w:val="1"/>
      <w:suff w:val="space"/>
      <w:lvlText w:val="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568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7"/>
    <w:lvlOverride w:ilvl="0">
      <w:lvl w:ilvl="0" w:tplc="31DE572C">
        <w:start w:val="1"/>
        <w:numFmt w:val="decimal"/>
        <w:lvlText w:val="%1"/>
        <w:lvlJc w:val="left"/>
        <w:pPr>
          <w:ind w:left="432" w:hanging="432"/>
        </w:pPr>
      </w:lvl>
    </w:lvlOverride>
    <w:lvlOverride w:ilvl="1">
      <w:lvl w:ilvl="1" w:tplc="7E04E616">
        <w:start w:val="1"/>
        <w:numFmt w:val="decimal"/>
        <w:lvlText w:val="%1.%2"/>
        <w:lvlJc w:val="left"/>
        <w:pPr>
          <w:ind w:left="576" w:hanging="576"/>
        </w:pPr>
      </w:lvl>
    </w:lvlOverride>
    <w:lvlOverride w:ilvl="2">
      <w:lvl w:ilvl="2" w:tplc="4F2EF56C">
        <w:start w:val="1"/>
        <w:numFmt w:val="decimal"/>
        <w:lvlText w:val="%1.%2.%3"/>
        <w:lvlJc w:val="left"/>
        <w:pPr>
          <w:ind w:left="720" w:hanging="720"/>
        </w:pPr>
      </w:lvl>
    </w:lvlOverride>
    <w:lvlOverride w:ilvl="3">
      <w:lvl w:ilvl="3" w:tplc="1FEE5578">
        <w:start w:val="1"/>
        <w:numFmt w:val="decimal"/>
        <w:lvlText w:val="%1.%2.%3.%4"/>
        <w:lvlJc w:val="left"/>
        <w:pPr>
          <w:ind w:left="864" w:hanging="864"/>
        </w:p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1008" w:hanging="1008"/>
        </w:p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1152" w:hanging="1152"/>
        </w:p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1296" w:hanging="1296"/>
        </w:p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1440" w:hanging="1440"/>
        </w:p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1584" w:hanging="1584"/>
        </w:pPr>
      </w:lvl>
    </w:lvlOverride>
  </w:num>
  <w:num w:numId="4">
    <w:abstractNumId w:val="5"/>
  </w:num>
  <w:num w:numId="5">
    <w:abstractNumId w:val="9"/>
  </w:num>
  <w:num w:numId="6">
    <w:abstractNumId w:val="2"/>
  </w:num>
  <w:num w:numId="7">
    <w:abstractNumId w:val="1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4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8"/>
  </w:num>
  <w:num w:numId="14">
    <w:abstractNumId w:val="6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B0E4B"/>
    <w:rsid w:val="00026FAC"/>
    <w:rsid w:val="00087672"/>
    <w:rsid w:val="000B0050"/>
    <w:rsid w:val="000B0E4B"/>
    <w:rsid w:val="000D2FDB"/>
    <w:rsid w:val="000E7C34"/>
    <w:rsid w:val="000F2F10"/>
    <w:rsid w:val="001634E6"/>
    <w:rsid w:val="0016424E"/>
    <w:rsid w:val="001950CD"/>
    <w:rsid w:val="001F66D0"/>
    <w:rsid w:val="0020770F"/>
    <w:rsid w:val="00214681"/>
    <w:rsid w:val="00253FB3"/>
    <w:rsid w:val="00264FFE"/>
    <w:rsid w:val="00266AAA"/>
    <w:rsid w:val="002B4382"/>
    <w:rsid w:val="002D4E14"/>
    <w:rsid w:val="00335303"/>
    <w:rsid w:val="003542EC"/>
    <w:rsid w:val="0035753D"/>
    <w:rsid w:val="0038155E"/>
    <w:rsid w:val="00387657"/>
    <w:rsid w:val="00394A48"/>
    <w:rsid w:val="003C18DC"/>
    <w:rsid w:val="0043101E"/>
    <w:rsid w:val="00437035"/>
    <w:rsid w:val="00477047"/>
    <w:rsid w:val="004B0A33"/>
    <w:rsid w:val="004C4630"/>
    <w:rsid w:val="004D4DF8"/>
    <w:rsid w:val="004E6CB3"/>
    <w:rsid w:val="004F7AE4"/>
    <w:rsid w:val="00521CEB"/>
    <w:rsid w:val="00524807"/>
    <w:rsid w:val="00545553"/>
    <w:rsid w:val="00592425"/>
    <w:rsid w:val="00612978"/>
    <w:rsid w:val="00614DC3"/>
    <w:rsid w:val="006E6A8A"/>
    <w:rsid w:val="006F3246"/>
    <w:rsid w:val="00732DDD"/>
    <w:rsid w:val="007331AC"/>
    <w:rsid w:val="0075481F"/>
    <w:rsid w:val="00765314"/>
    <w:rsid w:val="007C5D23"/>
    <w:rsid w:val="00894564"/>
    <w:rsid w:val="008B2537"/>
    <w:rsid w:val="008B5D1B"/>
    <w:rsid w:val="008B72B4"/>
    <w:rsid w:val="008C5C31"/>
    <w:rsid w:val="009069B8"/>
    <w:rsid w:val="00926522"/>
    <w:rsid w:val="00993119"/>
    <w:rsid w:val="009C3825"/>
    <w:rsid w:val="00A85190"/>
    <w:rsid w:val="00AB1F54"/>
    <w:rsid w:val="00AD2D24"/>
    <w:rsid w:val="00B00D41"/>
    <w:rsid w:val="00B97758"/>
    <w:rsid w:val="00BA1260"/>
    <w:rsid w:val="00BA2411"/>
    <w:rsid w:val="00BF7F51"/>
    <w:rsid w:val="00C23B05"/>
    <w:rsid w:val="00C55B94"/>
    <w:rsid w:val="00CC0D68"/>
    <w:rsid w:val="00D237DD"/>
    <w:rsid w:val="00E04E4D"/>
    <w:rsid w:val="00E10756"/>
    <w:rsid w:val="00E17B44"/>
    <w:rsid w:val="00E52A2B"/>
    <w:rsid w:val="00E537E2"/>
    <w:rsid w:val="00E7378F"/>
    <w:rsid w:val="00F31B75"/>
    <w:rsid w:val="00F45CE2"/>
    <w:rsid w:val="00F57662"/>
    <w:rsid w:val="00F61772"/>
    <w:rsid w:val="00F65CF4"/>
    <w:rsid w:val="00F84FA8"/>
    <w:rsid w:val="00FB6896"/>
    <w:rsid w:val="00FC585B"/>
    <w:rsid w:val="00FD62F7"/>
    <w:rsid w:val="00FD7950"/>
    <w:rsid w:val="00FE4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E918D1-6002-433E-B408-B9AA4A6EC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nhideWhenUsed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/>
    <w:lsdException w:name="TOC Heading" w:uiPriority="5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К732 - Обычный"/>
    <w:qFormat/>
    <w:rsid w:val="00E7378F"/>
    <w:pPr>
      <w:suppressAutoHyphens/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К732 - Заголовок 1"/>
    <w:basedOn w:val="a2"/>
    <w:next w:val="a2"/>
    <w:link w:val="10"/>
    <w:autoRedefine/>
    <w:uiPriority w:val="3"/>
    <w:qFormat/>
    <w:rsid w:val="00253FB3"/>
    <w:pPr>
      <w:keepNext/>
      <w:keepLines/>
      <w:pageBreakBefore/>
      <w:numPr>
        <w:numId w:val="5"/>
      </w:numPr>
      <w:spacing w:after="360" w:line="240" w:lineRule="auto"/>
      <w:outlineLvl w:val="0"/>
    </w:pPr>
    <w:rPr>
      <w:rFonts w:eastAsiaTheme="majorEastAsia" w:cstheme="majorBidi"/>
      <w:b/>
      <w:bCs/>
      <w:smallCaps/>
      <w:szCs w:val="28"/>
    </w:rPr>
  </w:style>
  <w:style w:type="paragraph" w:styleId="2">
    <w:name w:val="heading 2"/>
    <w:aliases w:val="К732 - Заголовок 2"/>
    <w:basedOn w:val="a2"/>
    <w:next w:val="a2"/>
    <w:link w:val="20"/>
    <w:autoRedefine/>
    <w:uiPriority w:val="3"/>
    <w:qFormat/>
    <w:rsid w:val="00FD7950"/>
    <w:pPr>
      <w:keepNext/>
      <w:keepLines/>
      <w:numPr>
        <w:ilvl w:val="1"/>
        <w:numId w:val="5"/>
      </w:numPr>
      <w:spacing w:after="360" w:line="240" w:lineRule="auto"/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К732 - Заголовок 3"/>
    <w:basedOn w:val="a2"/>
    <w:next w:val="a2"/>
    <w:link w:val="30"/>
    <w:autoRedefine/>
    <w:uiPriority w:val="3"/>
    <w:qFormat/>
    <w:rsid w:val="00AD2D24"/>
    <w:pPr>
      <w:keepNext/>
      <w:keepLines/>
      <w:numPr>
        <w:ilvl w:val="2"/>
        <w:numId w:val="5"/>
      </w:numPr>
      <w:spacing w:after="360" w:line="240" w:lineRule="auto"/>
      <w:ind w:left="0" w:firstLine="567"/>
      <w:outlineLvl w:val="2"/>
    </w:pPr>
    <w:rPr>
      <w:rFonts w:eastAsiaTheme="majorEastAsia" w:cstheme="majorBidi"/>
      <w:bCs/>
    </w:rPr>
  </w:style>
  <w:style w:type="paragraph" w:styleId="4">
    <w:name w:val="heading 4"/>
    <w:aliases w:val="К732 - Заголовок 4"/>
    <w:basedOn w:val="a2"/>
    <w:next w:val="a2"/>
    <w:link w:val="40"/>
    <w:autoRedefine/>
    <w:uiPriority w:val="3"/>
    <w:qFormat/>
    <w:rsid w:val="00AD2D24"/>
    <w:pPr>
      <w:keepNext/>
      <w:keepLines/>
      <w:numPr>
        <w:ilvl w:val="3"/>
        <w:numId w:val="5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2"/>
    <w:next w:val="a2"/>
    <w:link w:val="50"/>
    <w:uiPriority w:val="99"/>
    <w:semiHidden/>
    <w:rsid w:val="00592425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9"/>
    <w:semiHidden/>
    <w:qFormat/>
    <w:rsid w:val="00592425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9"/>
    <w:semiHidden/>
    <w:qFormat/>
    <w:rsid w:val="00592425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9"/>
    <w:semiHidden/>
    <w:qFormat/>
    <w:rsid w:val="00592425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99"/>
    <w:semiHidden/>
    <w:qFormat/>
    <w:rsid w:val="00592425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semiHidden/>
    <w:rsid w:val="00AD2D24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2"/>
    <w:link w:val="a9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semiHidden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К732 - Заголовок 2 Знак"/>
    <w:basedOn w:val="a3"/>
    <w:link w:val="2"/>
    <w:uiPriority w:val="3"/>
    <w:rsid w:val="00FD7950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aliases w:val="К732 - Заголовок 1 Знак"/>
    <w:basedOn w:val="a3"/>
    <w:link w:val="1"/>
    <w:uiPriority w:val="3"/>
    <w:rsid w:val="00253FB3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aliases w:val="К732 - Заголовок 3 Знак"/>
    <w:basedOn w:val="a3"/>
    <w:link w:val="3"/>
    <w:uiPriority w:val="3"/>
    <w:rsid w:val="00AD2D24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aliases w:val="К732 - Заголовок 4 Знак"/>
    <w:basedOn w:val="a3"/>
    <w:link w:val="4"/>
    <w:uiPriority w:val="3"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3"/>
    <w:link w:val="5"/>
    <w:uiPriority w:val="99"/>
    <w:semiHidden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3"/>
    <w:link w:val="6"/>
    <w:uiPriority w:val="99"/>
    <w:semiHidden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3"/>
    <w:link w:val="8"/>
    <w:uiPriority w:val="99"/>
    <w:semiHidden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TOC Heading"/>
    <w:basedOn w:val="1"/>
    <w:next w:val="a2"/>
    <w:autoRedefine/>
    <w:uiPriority w:val="5"/>
    <w:qFormat/>
    <w:rsid w:val="00521CEB"/>
    <w:pPr>
      <w:pageBreakBefore w:val="0"/>
      <w:numPr>
        <w:numId w:val="0"/>
      </w:numPr>
      <w:ind w:firstLine="567"/>
      <w:outlineLvl w:val="9"/>
    </w:pPr>
  </w:style>
  <w:style w:type="paragraph" w:customStyle="1" w:styleId="732-0">
    <w:name w:val="К732 - Изображение"/>
    <w:basedOn w:val="a2"/>
    <w:next w:val="732-1"/>
    <w:link w:val="732-2"/>
    <w:autoRedefine/>
    <w:uiPriority w:val="1"/>
    <w:qFormat/>
    <w:rsid w:val="00AD2D24"/>
    <w:pPr>
      <w:keepNext/>
      <w:spacing w:line="240" w:lineRule="auto"/>
      <w:ind w:firstLine="0"/>
      <w:jc w:val="center"/>
    </w:pPr>
  </w:style>
  <w:style w:type="paragraph" w:styleId="a">
    <w:name w:val="List Bullet"/>
    <w:basedOn w:val="a2"/>
    <w:autoRedefine/>
    <w:uiPriority w:val="1"/>
    <w:qFormat/>
    <w:rsid w:val="00FC585B"/>
    <w:pPr>
      <w:numPr>
        <w:numId w:val="6"/>
      </w:numPr>
      <w:ind w:left="0" w:firstLine="567"/>
      <w:contextualSpacing/>
    </w:pPr>
  </w:style>
  <w:style w:type="paragraph" w:styleId="11">
    <w:name w:val="toc 1"/>
    <w:basedOn w:val="a2"/>
    <w:next w:val="a2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2"/>
    <w:next w:val="a2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2"/>
    <w:next w:val="a2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2"/>
    <w:next w:val="a2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b">
    <w:name w:val="List Number"/>
    <w:aliases w:val="К732 - Нумерованный список"/>
    <w:basedOn w:val="a2"/>
    <w:link w:val="ac"/>
    <w:autoRedefine/>
    <w:uiPriority w:val="1"/>
    <w:qFormat/>
    <w:rsid w:val="000B0E4B"/>
    <w:pPr>
      <w:ind w:left="851" w:firstLine="0"/>
      <w:contextualSpacing/>
    </w:pPr>
  </w:style>
  <w:style w:type="character" w:styleId="ad">
    <w:name w:val="Hyperlink"/>
    <w:basedOn w:val="a3"/>
    <w:uiPriority w:val="99"/>
    <w:unhideWhenUsed/>
    <w:rsid w:val="00FC585B"/>
    <w:rPr>
      <w:color w:val="0000FF" w:themeColor="hyperlink"/>
      <w:u w:val="single"/>
    </w:rPr>
  </w:style>
  <w:style w:type="paragraph" w:customStyle="1" w:styleId="a1">
    <w:name w:val="Многоуровневый список"/>
    <w:basedOn w:val="ab"/>
    <w:autoRedefine/>
    <w:uiPriority w:val="2"/>
    <w:qFormat/>
    <w:rsid w:val="00264FFE"/>
    <w:pPr>
      <w:numPr>
        <w:numId w:val="10"/>
      </w:numPr>
      <w:ind w:left="0" w:firstLine="567"/>
    </w:pPr>
  </w:style>
  <w:style w:type="paragraph" w:styleId="ae">
    <w:name w:val="Balloon Text"/>
    <w:basedOn w:val="a2"/>
    <w:link w:val="af"/>
    <w:uiPriority w:val="99"/>
    <w:semiHidden/>
    <w:unhideWhenUsed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4C4630"/>
    <w:rPr>
      <w:rFonts w:ascii="Tahoma" w:hAnsi="Tahoma" w:cs="Tahoma"/>
      <w:color w:val="000000" w:themeColor="text1"/>
      <w:sz w:val="16"/>
      <w:szCs w:val="16"/>
    </w:rPr>
  </w:style>
  <w:style w:type="table" w:styleId="af0">
    <w:name w:val="Table Grid"/>
    <w:basedOn w:val="a4"/>
    <w:uiPriority w:val="59"/>
    <w:rsid w:val="00F45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732">
    <w:name w:val="К-732 Листинг"/>
    <w:basedOn w:val="732-0"/>
    <w:autoRedefine/>
    <w:uiPriority w:val="2"/>
    <w:qFormat/>
    <w:rsid w:val="00E7378F"/>
    <w:pPr>
      <w:jc w:val="left"/>
    </w:pPr>
    <w:rPr>
      <w:rFonts w:ascii="Courier New" w:hAnsi="Courier New"/>
      <w:sz w:val="24"/>
    </w:rPr>
  </w:style>
  <w:style w:type="paragraph" w:customStyle="1" w:styleId="732-3">
    <w:name w:val="К732 - Подпись к таблице"/>
    <w:basedOn w:val="a2"/>
    <w:link w:val="732-4"/>
    <w:qFormat/>
    <w:rsid w:val="004D4DF8"/>
    <w:pPr>
      <w:jc w:val="center"/>
    </w:pPr>
  </w:style>
  <w:style w:type="paragraph" w:customStyle="1" w:styleId="732-5">
    <w:name w:val="К732 - Подпись листинга"/>
    <w:basedOn w:val="a2"/>
    <w:next w:val="-732"/>
    <w:link w:val="732-6"/>
    <w:qFormat/>
    <w:rsid w:val="004D4DF8"/>
    <w:pPr>
      <w:ind w:firstLine="0"/>
    </w:pPr>
    <w:rPr>
      <w:lang w:val="en-US"/>
    </w:rPr>
  </w:style>
  <w:style w:type="character" w:customStyle="1" w:styleId="732-4">
    <w:name w:val="К732 - Подпись к таблице Знак"/>
    <w:basedOn w:val="a3"/>
    <w:link w:val="732-3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732-1">
    <w:name w:val="К732 - подпись к рисунку"/>
    <w:basedOn w:val="732-0"/>
    <w:link w:val="732-7"/>
    <w:qFormat/>
    <w:rsid w:val="004D4DF8"/>
  </w:style>
  <w:style w:type="character" w:customStyle="1" w:styleId="732-6">
    <w:name w:val="К732 - Подпись листинга Знак"/>
    <w:basedOn w:val="a3"/>
    <w:link w:val="732-5"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f1">
    <w:name w:val="АК Маркированный список Знак"/>
    <w:basedOn w:val="a3"/>
    <w:link w:val="a0"/>
    <w:locked/>
    <w:rsid w:val="004D4DF8"/>
    <w:rPr>
      <w:sz w:val="28"/>
      <w:szCs w:val="28"/>
    </w:rPr>
  </w:style>
  <w:style w:type="character" w:customStyle="1" w:styleId="732-2">
    <w:name w:val="К732 - Изображение Знак"/>
    <w:basedOn w:val="a3"/>
    <w:link w:val="732-0"/>
    <w:uiPriority w:val="1"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7">
    <w:name w:val="К732 - подпись к рисунку Знак"/>
    <w:basedOn w:val="732-2"/>
    <w:link w:val="732-1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a0">
    <w:name w:val="АК Маркированный список"/>
    <w:basedOn w:val="a2"/>
    <w:link w:val="af1"/>
    <w:qFormat/>
    <w:rsid w:val="004D4DF8"/>
    <w:pPr>
      <w:numPr>
        <w:numId w:val="12"/>
      </w:numPr>
    </w:pPr>
    <w:rPr>
      <w:rFonts w:asciiTheme="minorHAnsi" w:hAnsiTheme="minorHAnsi"/>
      <w:color w:val="auto"/>
      <w:szCs w:val="28"/>
    </w:rPr>
  </w:style>
  <w:style w:type="paragraph" w:customStyle="1" w:styleId="732-">
    <w:name w:val="К732 - Маркированный список"/>
    <w:basedOn w:val="ab"/>
    <w:link w:val="732-8"/>
    <w:qFormat/>
    <w:rsid w:val="00BA1260"/>
    <w:pPr>
      <w:numPr>
        <w:numId w:val="13"/>
      </w:numPr>
      <w:ind w:left="851" w:hanging="284"/>
    </w:pPr>
  </w:style>
  <w:style w:type="character" w:customStyle="1" w:styleId="ac">
    <w:name w:val="Нумерованный список Знак"/>
    <w:aliases w:val="К732 - Нумерованный список Знак"/>
    <w:basedOn w:val="a3"/>
    <w:link w:val="ab"/>
    <w:uiPriority w:val="1"/>
    <w:rsid w:val="000B0E4B"/>
    <w:rPr>
      <w:rFonts w:ascii="Times New Roman" w:hAnsi="Times New Roman"/>
      <w:color w:val="000000" w:themeColor="text1"/>
      <w:sz w:val="28"/>
    </w:rPr>
  </w:style>
  <w:style w:type="character" w:customStyle="1" w:styleId="732-8">
    <w:name w:val="К732 - Маркированный список Знак"/>
    <w:basedOn w:val="ac"/>
    <w:link w:val="732-"/>
    <w:rsid w:val="00BA1260"/>
    <w:rPr>
      <w:rFonts w:ascii="Times New Roman" w:hAnsi="Times New Roman"/>
      <w:color w:val="000000" w:themeColor="text1"/>
      <w:sz w:val="28"/>
    </w:rPr>
  </w:style>
  <w:style w:type="character" w:styleId="af2">
    <w:name w:val="Strong"/>
    <w:basedOn w:val="a3"/>
    <w:uiPriority w:val="22"/>
    <w:qFormat/>
    <w:rsid w:val="006F3246"/>
    <w:rPr>
      <w:b/>
      <w:bCs/>
    </w:rPr>
  </w:style>
  <w:style w:type="character" w:styleId="af3">
    <w:name w:val="Emphasis"/>
    <w:basedOn w:val="a3"/>
    <w:uiPriority w:val="20"/>
    <w:rsid w:val="004E6C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9;&#1095;&#1077;&#1073;&#1072;\&#1071;&#1055;\ddz\Game\AK_v6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F92CC4-3F0E-49CB-8D9B-8A0B71F3D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AK_v6.dotx</Template>
  <TotalTime>322</TotalTime>
  <Pages>1</Pages>
  <Words>2154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дима балашевский</dc:creator>
  <cp:lastModifiedBy>дима балашевский</cp:lastModifiedBy>
  <cp:revision>9</cp:revision>
  <dcterms:created xsi:type="dcterms:W3CDTF">2021-12-09T18:25:00Z</dcterms:created>
  <dcterms:modified xsi:type="dcterms:W3CDTF">2022-01-20T08:29:00Z</dcterms:modified>
</cp:coreProperties>
</file>