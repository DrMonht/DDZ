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Pr="00B963C2" w:rsidRDefault="00D32474" w:rsidP="00D32474">
      <w:pPr>
        <w:suppressAutoHyphens w:val="0"/>
        <w:spacing w:after="200" w:line="276" w:lineRule="auto"/>
        <w:ind w:firstLine="0"/>
        <w:jc w:val="center"/>
      </w:pPr>
      <w:r>
        <w:t>О Т Ч Е Т</w:t>
      </w:r>
    </w:p>
    <w:p w:rsidR="00D32474" w:rsidRPr="00D32474" w:rsidRDefault="00D32474" w:rsidP="00D32474">
      <w:pPr>
        <w:suppressAutoHyphens w:val="0"/>
        <w:spacing w:after="200" w:line="276" w:lineRule="auto"/>
        <w:ind w:firstLine="0"/>
        <w:jc w:val="center"/>
      </w:pPr>
      <w:r>
        <w:t>о выполнении долгосрочного домашнего задания</w:t>
      </w:r>
    </w:p>
    <w:p w:rsidR="00D32474" w:rsidRPr="00D32474" w:rsidRDefault="00D32474" w:rsidP="00D32474">
      <w:pPr>
        <w:suppressAutoHyphens w:val="0"/>
        <w:spacing w:after="200" w:line="276" w:lineRule="auto"/>
        <w:ind w:firstLine="0"/>
        <w:jc w:val="center"/>
      </w:pPr>
      <w:r>
        <w:t>по учебной дисциплине</w:t>
      </w:r>
      <w:r w:rsidRPr="00D32474">
        <w:t xml:space="preserve"> </w:t>
      </w:r>
      <w:r w:rsidR="00E60B93">
        <w:t>«Технологии</w:t>
      </w:r>
      <w:r>
        <w:t xml:space="preserve"> программирования»</w:t>
      </w:r>
    </w:p>
    <w:p w:rsidR="00D32474" w:rsidRPr="00B963C2" w:rsidRDefault="00E3092E" w:rsidP="00D32474">
      <w:pPr>
        <w:suppressAutoHyphens w:val="0"/>
        <w:spacing w:after="200" w:line="276" w:lineRule="auto"/>
        <w:ind w:firstLine="0"/>
        <w:jc w:val="center"/>
      </w:pPr>
      <w:r>
        <w:t>Вариант «Змейка</w:t>
      </w:r>
      <w:r w:rsidR="00614AE7">
        <w:t>», э</w:t>
      </w:r>
      <w:r>
        <w:t>тап 1</w:t>
      </w:r>
    </w:p>
    <w:p w:rsidR="00B72A53" w:rsidRPr="00B963C2" w:rsidRDefault="00B72A53" w:rsidP="00D32474">
      <w:pPr>
        <w:suppressAutoHyphens w:val="0"/>
        <w:spacing w:after="200" w:line="276" w:lineRule="auto"/>
        <w:ind w:firstLine="0"/>
        <w:jc w:val="center"/>
      </w:pPr>
    </w:p>
    <w:p w:rsidR="00B72A53" w:rsidRPr="00B963C2" w:rsidRDefault="00B72A53" w:rsidP="00D32474">
      <w:pPr>
        <w:suppressAutoHyphens w:val="0"/>
        <w:spacing w:after="200" w:line="276" w:lineRule="auto"/>
        <w:ind w:firstLine="0"/>
        <w:jc w:val="center"/>
      </w:pPr>
    </w:p>
    <w:p w:rsidR="003D5C8A" w:rsidRDefault="00B72A53" w:rsidP="003D5C8A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Выполнил</w:t>
      </w:r>
      <w:r w:rsidR="003D5C8A">
        <w:t>и</w:t>
      </w:r>
    </w:p>
    <w:p w:rsidR="00527651" w:rsidRDefault="00527651" w:rsidP="003D5C8A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</w:p>
    <w:p w:rsidR="00614AE7" w:rsidRPr="003D5C8A" w:rsidRDefault="000B7724" w:rsidP="00614AE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Турищев А.Р</w:t>
      </w:r>
      <w:r w:rsidR="00F40229">
        <w:t>.</w:t>
      </w:r>
      <w:r w:rsidR="00614AE7">
        <w:tab/>
        <w:t>_________</w:t>
      </w:r>
    </w:p>
    <w:p w:rsidR="00614AE7" w:rsidRPr="00B72A53" w:rsidRDefault="000B7724" w:rsidP="00614AE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Габайдулин Д.Н</w:t>
      </w:r>
      <w:r w:rsidR="00F40229">
        <w:t>.</w:t>
      </w:r>
      <w:r w:rsidR="00614AE7">
        <w:tab/>
        <w:t xml:space="preserve"> (подпись)</w:t>
      </w:r>
    </w:p>
    <w:p w:rsidR="00B72A53" w:rsidRPr="00B72A53" w:rsidRDefault="000B7724" w:rsidP="00B72A53">
      <w:pPr>
        <w:suppressAutoHyphens w:val="0"/>
        <w:spacing w:after="200" w:line="276" w:lineRule="auto"/>
        <w:ind w:left="3686" w:firstLine="0"/>
        <w:jc w:val="left"/>
      </w:pPr>
      <w:r>
        <w:t>Балашевский Д.А</w:t>
      </w:r>
      <w:r w:rsidR="00F40229">
        <w:t>.</w:t>
      </w:r>
    </w:p>
    <w:p w:rsidR="00B72A53" w:rsidRPr="00B72A53" w:rsidRDefault="00B72A53" w:rsidP="00B72A53">
      <w:pPr>
        <w:suppressAutoHyphens w:val="0"/>
        <w:spacing w:after="200" w:line="276" w:lineRule="auto"/>
        <w:ind w:left="3686" w:firstLine="0"/>
        <w:jc w:val="left"/>
      </w:pPr>
    </w:p>
    <w:p w:rsidR="00D32474" w:rsidRPr="00D32474" w:rsidRDefault="00D32474" w:rsidP="00B72A53">
      <w:pPr>
        <w:suppressAutoHyphens w:val="0"/>
        <w:spacing w:after="200" w:line="276" w:lineRule="auto"/>
        <w:ind w:left="3686" w:firstLine="0"/>
        <w:jc w:val="left"/>
      </w:pPr>
      <w:r>
        <w:t>Проверил</w:t>
      </w:r>
    </w:p>
    <w:p w:rsidR="00B72A53" w:rsidRPr="003D5C8A" w:rsidRDefault="003D5C8A" w:rsidP="003D5C8A">
      <w:pPr>
        <w:suppressAutoHyphens w:val="0"/>
        <w:spacing w:line="276" w:lineRule="auto"/>
        <w:ind w:left="3686" w:firstLine="0"/>
        <w:jc w:val="left"/>
      </w:pPr>
      <w:r>
        <w:t>Кузнецов А.В.</w:t>
      </w:r>
      <w:r w:rsidRPr="003D5C8A">
        <w:tab/>
      </w:r>
      <w:r w:rsidRPr="003D5C8A">
        <w:tab/>
      </w:r>
      <w:r w:rsidRPr="003D5C8A">
        <w:tab/>
      </w:r>
      <w:r>
        <w:t>_________</w:t>
      </w:r>
    </w:p>
    <w:p w:rsidR="00D32474" w:rsidRPr="00B72A53" w:rsidRDefault="003D5C8A" w:rsidP="003D5C8A">
      <w:pPr>
        <w:suppressAutoHyphens w:val="0"/>
        <w:spacing w:line="276" w:lineRule="auto"/>
        <w:ind w:left="6518" w:firstLine="562"/>
        <w:jc w:val="left"/>
      </w:pPr>
      <w:r w:rsidRPr="003D5C8A">
        <w:t xml:space="preserve"> </w:t>
      </w:r>
      <w:r w:rsidR="00D32474">
        <w:t xml:space="preserve">(подпись) </w:t>
      </w:r>
    </w:p>
    <w:p w:rsidR="00B72A53" w:rsidRPr="00B72A53" w:rsidRDefault="00B72A53" w:rsidP="00B72A53">
      <w:pPr>
        <w:suppressAutoHyphens w:val="0"/>
        <w:spacing w:after="200" w:line="276" w:lineRule="auto"/>
        <w:ind w:left="3686" w:firstLine="0"/>
        <w:jc w:val="left"/>
      </w:pPr>
    </w:p>
    <w:p w:rsidR="00D32474" w:rsidRDefault="003D5C8A" w:rsidP="00B72A53">
      <w:pPr>
        <w:suppressAutoHyphens w:val="0"/>
        <w:spacing w:after="200" w:line="276" w:lineRule="auto"/>
        <w:ind w:left="3686" w:firstLine="0"/>
        <w:jc w:val="left"/>
      </w:pPr>
      <w:r>
        <w:t>Дата</w:t>
      </w:r>
      <w:r>
        <w:tab/>
      </w:r>
      <w:r>
        <w:tab/>
      </w:r>
      <w:r>
        <w:tab/>
      </w:r>
      <w:r>
        <w:tab/>
      </w:r>
      <w:r>
        <w:tab/>
      </w:r>
      <w:r w:rsidR="00D32474">
        <w:t xml:space="preserve">_________ </w:t>
      </w: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BA2411" w:rsidRDefault="00247FE7" w:rsidP="00D32474">
      <w:pPr>
        <w:suppressAutoHyphens w:val="0"/>
        <w:spacing w:after="200" w:line="276" w:lineRule="auto"/>
        <w:ind w:firstLine="0"/>
        <w:jc w:val="center"/>
      </w:pPr>
      <w:r>
        <w:t>МОСКВА 2021</w:t>
      </w:r>
      <w:r w:rsidR="00D32474">
        <w:t xml:space="preserve"> </w:t>
      </w:r>
      <w:r w:rsidR="00BA2411">
        <w:br w:type="page"/>
      </w:r>
    </w:p>
    <w:p w:rsidR="00521CEB" w:rsidRDefault="00521CEB" w:rsidP="00B963C2">
      <w:pPr>
        <w:pStyle w:val="ab"/>
      </w:pPr>
      <w:r>
        <w:lastRenderedPageBreak/>
        <w:t>Оглавление</w:t>
      </w:r>
    </w:p>
    <w:p w:rsidR="007346EC" w:rsidRDefault="000F0115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r>
        <w:fldChar w:fldCharType="begin"/>
      </w:r>
      <w:r w:rsidR="007346EC">
        <w:instrText xml:space="preserve"> TOC \o "1-4" \h \z \u </w:instrText>
      </w:r>
      <w:r>
        <w:fldChar w:fldCharType="separate"/>
      </w:r>
      <w:hyperlink w:anchor="_Toc89992918" w:history="1">
        <w:r w:rsidR="007346EC" w:rsidRPr="002D2801">
          <w:rPr>
            <w:rStyle w:val="ad"/>
            <w:noProof/>
          </w:rPr>
          <w:t>Описание задания</w:t>
        </w:r>
        <w:r w:rsidR="007346E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46EC" w:rsidRDefault="00CF1C68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89992919" w:history="1">
        <w:r w:rsidR="007346EC" w:rsidRPr="002D2801">
          <w:rPr>
            <w:rStyle w:val="ad"/>
            <w:noProof/>
          </w:rPr>
          <w:t>Основная часть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_Toc89992919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0" w:history="1">
        <w:r w:rsidR="007346EC" w:rsidRPr="002D2801">
          <w:rPr>
            <w:rStyle w:val="ad"/>
            <w:noProof/>
          </w:rPr>
          <w:t>1.1 Описание выбранных инструментов программирования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_Toc89992920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1" w:history="1">
        <w:r w:rsidR="007346EC" w:rsidRPr="002D2801">
          <w:rPr>
            <w:rStyle w:val="ad"/>
            <w:noProof/>
          </w:rPr>
          <w:t>1.2 Описание архитектуры программы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_Toc89992921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2" w:history="1">
        <w:r w:rsidR="007346EC" w:rsidRPr="002D2801">
          <w:rPr>
            <w:rStyle w:val="ad"/>
            <w:noProof/>
          </w:rPr>
          <w:t xml:space="preserve">1.2.1 Заголовочный файл </w:t>
        </w:r>
        <w:r w:rsidR="007346EC" w:rsidRPr="002D2801">
          <w:rPr>
            <w:rStyle w:val="ad"/>
            <w:noProof/>
            <w:lang w:val="en-US"/>
          </w:rPr>
          <w:t>“Buton_settings.h”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_Toc89992922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3" w:history="1">
        <w:r w:rsidR="007346EC" w:rsidRPr="002D2801">
          <w:rPr>
            <w:rStyle w:val="ad"/>
            <w:noProof/>
            <w:lang w:val="en-US"/>
          </w:rPr>
          <w:t>1.2.2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“Options.h”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_Toc89992923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7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4" w:history="1">
        <w:r w:rsidR="007346EC" w:rsidRPr="002D2801">
          <w:rPr>
            <w:rStyle w:val="ad"/>
            <w:noProof/>
            <w:lang w:val="en-US"/>
          </w:rPr>
          <w:t>1.2.3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“menu.h”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_Toc89992924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8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5" w:history="1">
        <w:r w:rsidR="007346EC" w:rsidRPr="002D2801">
          <w:rPr>
            <w:rStyle w:val="ad"/>
            <w:noProof/>
            <w:lang w:val="en-US"/>
          </w:rPr>
          <w:t>1.2.4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“game.h”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_Toc89992925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10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6" w:history="1">
        <w:r w:rsidR="007346EC" w:rsidRPr="002D2801">
          <w:rPr>
            <w:rStyle w:val="ad"/>
            <w:noProof/>
            <w:lang w:val="en-US"/>
          </w:rPr>
          <w:t>1.2.5</w:t>
        </w:r>
        <w:r w:rsidR="007346EC" w:rsidRPr="002D2801">
          <w:rPr>
            <w:rStyle w:val="ad"/>
            <w:noProof/>
          </w:rPr>
          <w:t xml:space="preserve"> Файл</w:t>
        </w:r>
        <w:r w:rsidR="007346EC" w:rsidRPr="002D2801">
          <w:rPr>
            <w:rStyle w:val="ad"/>
            <w:noProof/>
            <w:lang w:val="en-US"/>
          </w:rPr>
          <w:t xml:space="preserve"> “main_menu_interface.cpp”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_Toc89992926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17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7" w:history="1">
        <w:r w:rsidR="007346EC" w:rsidRPr="002D2801">
          <w:rPr>
            <w:rStyle w:val="ad"/>
            <w:noProof/>
          </w:rPr>
          <w:t>1.3 Описание работы по реализации задания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_Toc89992927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8" w:history="1">
        <w:r w:rsidR="007346EC" w:rsidRPr="002D2801">
          <w:rPr>
            <w:rStyle w:val="ad"/>
            <w:noProof/>
            <w:lang w:val="en-US"/>
          </w:rPr>
          <w:t>1.3.1</w:t>
        </w:r>
        <w:r w:rsidR="007346EC" w:rsidRPr="002D2801">
          <w:rPr>
            <w:rStyle w:val="ad"/>
            <w:noProof/>
          </w:rPr>
          <w:t xml:space="preserve"> Шаг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_Toc89992928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9" w:history="1">
        <w:r w:rsidR="007346EC" w:rsidRPr="002D2801">
          <w:rPr>
            <w:rStyle w:val="ad"/>
            <w:noProof/>
          </w:rPr>
          <w:t>1.3.1.1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_Toc89992929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0" w:history="1">
        <w:r w:rsidR="007346EC" w:rsidRPr="002D2801">
          <w:rPr>
            <w:rStyle w:val="ad"/>
            <w:noProof/>
          </w:rPr>
          <w:t>1.3.2 Шаг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_Toc89992930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1" w:history="1">
        <w:r w:rsidR="007346EC" w:rsidRPr="002D2801">
          <w:rPr>
            <w:rStyle w:val="ad"/>
            <w:noProof/>
          </w:rPr>
          <w:t>1.3.2.1 Процесс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_Toc89992931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2" w:history="1">
        <w:r w:rsidR="007346EC" w:rsidRPr="002D2801">
          <w:rPr>
            <w:rStyle w:val="ad"/>
            <w:noProof/>
          </w:rPr>
          <w:t>1.3.2.2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_Toc89992932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3" w:history="1">
        <w:r w:rsidR="007346EC" w:rsidRPr="002D2801">
          <w:rPr>
            <w:rStyle w:val="ad"/>
            <w:noProof/>
          </w:rPr>
          <w:t>1.3.3 Шаг №3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_Toc89992933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4" w:history="1">
        <w:r w:rsidR="007346EC" w:rsidRPr="002D2801">
          <w:rPr>
            <w:rStyle w:val="ad"/>
            <w:noProof/>
          </w:rPr>
          <w:t>1.3.3.1 Процесс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_Toc89992934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5" w:history="1">
        <w:r w:rsidR="007346EC" w:rsidRPr="002D2801">
          <w:rPr>
            <w:rStyle w:val="ad"/>
            <w:noProof/>
          </w:rPr>
          <w:t>1.3.3.2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_Toc89992935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6" w:history="1">
        <w:r w:rsidR="007346EC" w:rsidRPr="002D2801">
          <w:rPr>
            <w:rStyle w:val="ad"/>
            <w:noProof/>
          </w:rPr>
          <w:t>1.3.3.3 Процесс №3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_Toc89992936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23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CF1C68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89992937" w:history="1">
        <w:r w:rsidR="007346EC" w:rsidRPr="002D2801">
          <w:rPr>
            <w:rStyle w:val="ad"/>
            <w:noProof/>
          </w:rPr>
          <w:t>Вывод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_Toc89992937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24</w:t>
        </w:r>
        <w:r w:rsidR="000F0115">
          <w:rPr>
            <w:noProof/>
            <w:webHidden/>
          </w:rPr>
          <w:fldChar w:fldCharType="end"/>
        </w:r>
      </w:hyperlink>
    </w:p>
    <w:p w:rsidR="0043101E" w:rsidRDefault="000F0115">
      <w:pPr>
        <w:suppressAutoHyphens w:val="0"/>
        <w:spacing w:after="200" w:line="276" w:lineRule="auto"/>
        <w:ind w:firstLine="0"/>
        <w:jc w:val="left"/>
      </w:pPr>
      <w:r>
        <w:fldChar w:fldCharType="end"/>
      </w:r>
    </w:p>
    <w:p w:rsidR="000D2FDB" w:rsidRDefault="000368DD" w:rsidP="00B963C2">
      <w:pPr>
        <w:pStyle w:val="1"/>
      </w:pPr>
      <w:bookmarkStart w:id="0" w:name="_Toc89992918"/>
      <w:r>
        <w:lastRenderedPageBreak/>
        <w:t>Описание задания</w:t>
      </w:r>
      <w:bookmarkEnd w:id="0"/>
    </w:p>
    <w:p w:rsidR="005F5C95" w:rsidRDefault="00C579F5" w:rsidP="005F5C95">
      <w:r>
        <w:t xml:space="preserve">На первом этапе разработки игры была поставлена задача разработать игру в «Змейку» одного пользователя против ботов, т.е. </w:t>
      </w:r>
      <w:r w:rsidRPr="00C579F5">
        <w:t>реализовать d</w:t>
      </w:r>
      <w:r>
        <w:t>esktop-приложение c графической отрисовкой процесса игры и реализацией основной логики игры.</w:t>
      </w:r>
      <w:r w:rsidR="000368DD">
        <w:t xml:space="preserve"> </w:t>
      </w:r>
      <w:r>
        <w:t>Необходимо было реализовать весь ниже приведенный функцион</w:t>
      </w:r>
      <w:r w:rsidR="005F5C95">
        <w:t>ал: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а) Игровое меню. К</w:t>
      </w:r>
      <w:r w:rsidR="002D084D">
        <w:rPr>
          <w:rFonts w:eastAsia="Times New Roman"/>
        </w:rPr>
        <w:t xml:space="preserve">нопка </w:t>
      </w:r>
      <w:r w:rsidR="002D084D" w:rsidRPr="002D084D">
        <w:rPr>
          <w:rStyle w:val="af2"/>
        </w:rPr>
        <w:t>Начать</w:t>
      </w:r>
      <w:r w:rsidR="002D084D">
        <w:t xml:space="preserve"> -</w:t>
      </w:r>
      <w:r w:rsidRPr="00E17EFD">
        <w:rPr>
          <w:rFonts w:eastAsia="Times New Roman"/>
        </w:rPr>
        <w:t xml:space="preserve"> открывает новое окно с настройками игры:</w:t>
      </w:r>
    </w:p>
    <w:p w:rsidR="00E17EFD" w:rsidRPr="00A95F93" w:rsidRDefault="00A95F93" w:rsidP="00E17EFD">
      <w:r>
        <w:rPr>
          <w:rFonts w:eastAsia="Times New Roman"/>
        </w:rPr>
        <w:tab/>
      </w:r>
      <w:r w:rsidR="00380B1A">
        <w:rPr>
          <w:rFonts w:eastAsia="Times New Roman"/>
        </w:rPr>
        <w:t>1</w:t>
      </w:r>
      <w:r w:rsidR="00380B1A"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выбор </w:t>
      </w:r>
      <w:r w:rsidR="00E17EFD" w:rsidRPr="00A95F93">
        <w:t>количества раундов</w:t>
      </w:r>
      <w:r w:rsidR="00E17EFD" w:rsidRPr="00E17EFD">
        <w:rPr>
          <w:rFonts w:eastAsia="Times New Roman"/>
        </w:rPr>
        <w:t> или </w:t>
      </w:r>
      <w:r w:rsidR="00E17EFD" w:rsidRPr="00A95F93">
        <w:t>быструю игру (1 раунд), кто дольше продержится</w:t>
      </w:r>
      <w: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2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E17EFD" w:rsidRPr="00E17EFD">
        <w:rPr>
          <w:rFonts w:eastAsia="Times New Roman"/>
        </w:rPr>
        <w:t xml:space="preserve">выбор количества </w:t>
      </w:r>
      <w:r w:rsidR="00A86EA6">
        <w:rPr>
          <w:rFonts w:eastAsia="Times New Roman"/>
        </w:rPr>
        <w:t>ботов (с возможностью выбора 0,</w:t>
      </w:r>
      <w:r w:rsidR="00E17EFD" w:rsidRPr="00E17EFD">
        <w:rPr>
          <w:rFonts w:eastAsia="Times New Roman"/>
        </w:rPr>
        <w:t>это режим тренировки)</w:t>
      </w:r>
      <w:r w:rsidR="00A95F93">
        <w:rPr>
          <w:rFonts w:eastAsia="Times New Roman"/>
        </w:rP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3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A86EA6">
        <w:rPr>
          <w:rFonts w:eastAsia="Times New Roman"/>
        </w:rPr>
        <w:t xml:space="preserve">кнопка </w:t>
      </w:r>
      <w:r w:rsidR="00A86EA6" w:rsidRPr="00A86EA6">
        <w:rPr>
          <w:rStyle w:val="af2"/>
        </w:rPr>
        <w:t>Начать игру</w:t>
      </w:r>
      <w:r w:rsidR="00A95F93">
        <w:rPr>
          <w:rFonts w:eastAsia="Times New Roman"/>
        </w:rP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4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9F66D6">
        <w:rPr>
          <w:rFonts w:eastAsia="Times New Roman"/>
        </w:rPr>
        <w:t xml:space="preserve">кнопка </w:t>
      </w:r>
      <w:r w:rsidR="00E17EFD" w:rsidRPr="002D084D">
        <w:rPr>
          <w:rStyle w:val="af2"/>
        </w:rPr>
        <w:t>Настройки</w:t>
      </w:r>
      <w:r w:rsidR="009F66D6"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- отк</w:t>
      </w:r>
      <w:r w:rsidR="00A95F93">
        <w:rPr>
          <w:rFonts w:eastAsia="Times New Roman"/>
        </w:rPr>
        <w:t>рывает новое окно с настройками:</w:t>
      </w:r>
    </w:p>
    <w:p w:rsidR="00E17EFD" w:rsidRPr="00E17EFD" w:rsidRDefault="009F66D6" w:rsidP="009F66D6">
      <w:pPr>
        <w:rPr>
          <w:rFonts w:eastAsia="Times New Roman"/>
        </w:rPr>
      </w:pPr>
      <w:r>
        <w:rPr>
          <w:rFonts w:eastAsia="Times New Roman"/>
          <w:b/>
          <w:bCs/>
        </w:rPr>
        <w:tab/>
      </w:r>
      <w:r w:rsidR="00A95F93">
        <w:rPr>
          <w:rFonts w:eastAsia="Times New Roman"/>
          <w:b/>
          <w:bCs/>
        </w:rPr>
        <w:tab/>
      </w:r>
      <w:r>
        <w:rPr>
          <w:rFonts w:eastAsia="Times New Roman"/>
          <w:b/>
          <w:bCs/>
        </w:rPr>
        <w:t>-  </w:t>
      </w:r>
      <w:r w:rsidR="00E17EFD" w:rsidRPr="00A95F93">
        <w:t>раскладки клавиатуры</w:t>
      </w:r>
      <w:r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для игрока, ввод конкретных клавиш, или выбор готовых раскладок типа WASD, стрелочки и т.п.</w:t>
      </w:r>
      <w:r w:rsidR="00A95F93">
        <w:rPr>
          <w:rFonts w:eastAsia="Times New Roman"/>
        </w:rPr>
        <w:t>;</w:t>
      </w:r>
    </w:p>
    <w:p w:rsidR="00E17EFD" w:rsidRPr="009F66D6" w:rsidRDefault="009F66D6" w:rsidP="009F66D6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 </w:t>
      </w:r>
      <w:r w:rsidR="00E17EFD" w:rsidRPr="00A95F93">
        <w:t>имени</w:t>
      </w:r>
      <w:r w:rsidR="00E17EFD" w:rsidRPr="00E17EFD">
        <w:rPr>
          <w:rFonts w:eastAsia="Times New Roman"/>
        </w:rPr>
        <w:t> игрока</w:t>
      </w:r>
      <w:r w:rsidRPr="009F66D6">
        <w:rPr>
          <w:rFonts w:eastAsia="Times New Roman"/>
        </w:rPr>
        <w:t>;</w:t>
      </w:r>
    </w:p>
    <w:p w:rsidR="00E17EFD" w:rsidRPr="009F66D6" w:rsidRDefault="009F66D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 </w:t>
      </w:r>
      <w:r w:rsidR="00E17EFD" w:rsidRPr="00A95F93">
        <w:t>цвета</w:t>
      </w:r>
      <w:r w:rsidR="00E17EFD" w:rsidRPr="00E17EFD">
        <w:rPr>
          <w:rFonts w:eastAsia="Times New Roman"/>
        </w:rPr>
        <w:t xml:space="preserve"> игрока (нельзя выбирать желтый цвет - это цвет </w:t>
      </w:r>
      <w:r>
        <w:rPr>
          <w:rFonts w:eastAsia="Times New Roman"/>
        </w:rPr>
        <w:t>ботов, а также цвет фона карты)</w:t>
      </w:r>
      <w:r w:rsidRPr="009F66D6">
        <w:rPr>
          <w:rFonts w:eastAsia="Times New Roman"/>
        </w:rPr>
        <w:t>;</w:t>
      </w:r>
    </w:p>
    <w:p w:rsidR="00E17EFD" w:rsidRPr="009F66D6" w:rsidRDefault="009F66D6" w:rsidP="00A86EA6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 размера поля</w:t>
      </w:r>
      <w:r w:rsidRPr="009F66D6">
        <w:rPr>
          <w:rFonts w:eastAsia="Times New Roman"/>
        </w:rPr>
        <w:t>;</w:t>
      </w:r>
    </w:p>
    <w:p w:rsidR="00E17EFD" w:rsidRPr="009F66D6" w:rsidRDefault="009F66D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A86EA6">
        <w:rPr>
          <w:rFonts w:eastAsia="Times New Roman"/>
        </w:rPr>
        <w:t xml:space="preserve">кнопка </w:t>
      </w:r>
      <w:r w:rsidR="00E17EFD" w:rsidRPr="002D084D">
        <w:rPr>
          <w:rStyle w:val="af2"/>
        </w:rPr>
        <w:t>Сохра</w:t>
      </w:r>
      <w:r w:rsidR="00A86EA6" w:rsidRPr="002D084D">
        <w:rPr>
          <w:rStyle w:val="af2"/>
        </w:rPr>
        <w:t>нить</w:t>
      </w:r>
      <w:r w:rsidR="00A86EA6">
        <w:rPr>
          <w:rFonts w:eastAsia="Times New Roman"/>
        </w:rPr>
        <w:t xml:space="preserve"> </w:t>
      </w:r>
      <w:r>
        <w:rPr>
          <w:rFonts w:eastAsia="Times New Roman"/>
        </w:rPr>
        <w:t xml:space="preserve">сохраняет настройки и выходит в начальное </w:t>
      </w:r>
      <w:r w:rsidR="00E17EFD" w:rsidRPr="00E17EFD">
        <w:rPr>
          <w:rFonts w:eastAsia="Times New Roman"/>
        </w:rPr>
        <w:t>меню</w:t>
      </w:r>
      <w:r w:rsidR="00A86EA6">
        <w:rPr>
          <w:rFonts w:eastAsia="Times New Roman"/>
        </w:rPr>
        <w:t>.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5</w:t>
      </w:r>
      <w:r w:rsidRPr="00380B1A">
        <w:rPr>
          <w:rFonts w:eastAsia="Times New Roman"/>
        </w:rPr>
        <w:t>.</w:t>
      </w:r>
      <w:r w:rsidR="009F66D6">
        <w:rPr>
          <w:rFonts w:eastAsia="Times New Roman"/>
        </w:rPr>
        <w:t xml:space="preserve"> кнопка </w:t>
      </w:r>
      <w:r w:rsidR="00E17EFD" w:rsidRPr="002D084D">
        <w:rPr>
          <w:rStyle w:val="af2"/>
        </w:rPr>
        <w:t>Выход</w:t>
      </w:r>
      <w:r w:rsidR="009F66D6">
        <w:rPr>
          <w:rFonts w:eastAsia="Times New Roman"/>
          <w:b/>
          <w:bCs/>
        </w:rPr>
        <w:t xml:space="preserve"> </w:t>
      </w:r>
      <w:r w:rsidR="00E17EFD" w:rsidRPr="00E17EFD">
        <w:rPr>
          <w:rFonts w:eastAsia="Times New Roman"/>
        </w:rPr>
        <w:t>- выдаёт диалоговое окно "Хотите выйти из игры?" с вариантами действий по выходу из игры или возврату в игру.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б) </w:t>
      </w:r>
      <w:r w:rsidRPr="00E17EFD">
        <w:rPr>
          <w:rFonts w:eastAsia="Times New Roman"/>
        </w:rPr>
        <w:t>Игровой процесс</w:t>
      </w:r>
      <w:r>
        <w:rPr>
          <w:rFonts w:eastAsia="Times New Roman"/>
        </w:rPr>
        <w:t>: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1</w:t>
      </w:r>
      <w:r w:rsidRPr="00380B1A">
        <w:rPr>
          <w:rFonts w:eastAsia="Times New Roman"/>
        </w:rPr>
        <w:t>.</w:t>
      </w:r>
      <w:r w:rsidR="009F66D6">
        <w:rPr>
          <w:rFonts w:eastAsia="Times New Roman"/>
        </w:rPr>
        <w:t> </w:t>
      </w:r>
      <w:r w:rsidR="00E17EFD" w:rsidRPr="00E17EFD">
        <w:rPr>
          <w:rFonts w:eastAsia="Times New Roman"/>
        </w:rPr>
        <w:t>возможность управлять своим персонажем (раскладки "WASD", "стрелочки" и т.п.)</w:t>
      </w:r>
      <w:r w:rsidR="009F66D6">
        <w:rPr>
          <w:rFonts w:eastAsia="Times New Roman"/>
        </w:rPr>
        <w:t>;</w:t>
      </w:r>
    </w:p>
    <w:p w:rsidR="00E17EFD" w:rsidRPr="009F66D6" w:rsidRDefault="00E17EFD" w:rsidP="00E17EFD">
      <w:r>
        <w:rPr>
          <w:rFonts w:eastAsia="Times New Roman"/>
        </w:rPr>
        <w:tab/>
      </w:r>
      <w:r w:rsidR="00380B1A">
        <w:rPr>
          <w:rFonts w:eastAsia="Times New Roman"/>
        </w:rPr>
        <w:t>2</w:t>
      </w:r>
      <w:r w:rsidR="00380B1A" w:rsidRPr="00380B1A">
        <w:rPr>
          <w:rFonts w:eastAsia="Times New Roman"/>
        </w:rPr>
        <w:t>.</w:t>
      </w:r>
      <w:r w:rsidR="009F66D6">
        <w:rPr>
          <w:rFonts w:eastAsia="Times New Roman"/>
        </w:rPr>
        <w:t> </w:t>
      </w:r>
      <w:r w:rsidRPr="00E17EFD">
        <w:rPr>
          <w:rFonts w:eastAsia="Times New Roman"/>
        </w:rPr>
        <w:t>возможность постави</w:t>
      </w:r>
      <w:r w:rsidR="009F66D6">
        <w:rPr>
          <w:rFonts w:eastAsia="Times New Roman"/>
        </w:rPr>
        <w:t xml:space="preserve">ть игру на паузу с отображением </w:t>
      </w:r>
      <w:r w:rsidRPr="009F66D6">
        <w:t>диалогового окна:</w:t>
      </w:r>
    </w:p>
    <w:p w:rsidR="00E17EFD" w:rsidRPr="009F66D6" w:rsidRDefault="009F66D6" w:rsidP="00E17EFD">
      <w:r>
        <w:rPr>
          <w:rFonts w:eastAsia="Times New Roman"/>
        </w:rPr>
        <w:tab/>
      </w:r>
      <w:r w:rsidR="00E17EFD">
        <w:rPr>
          <w:rFonts w:eastAsia="Times New Roman"/>
        </w:rPr>
        <w:tab/>
      </w:r>
      <w:r>
        <w:rPr>
          <w:rFonts w:eastAsia="Times New Roman"/>
        </w:rPr>
        <w:t xml:space="preserve">-  кнопка </w:t>
      </w:r>
      <w:r w:rsidR="00E17EFD" w:rsidRPr="002D084D">
        <w:rPr>
          <w:rStyle w:val="af2"/>
        </w:rPr>
        <w:t>Возобновить игру</w:t>
      </w:r>
      <w: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9F66D6">
        <w:rPr>
          <w:rFonts w:eastAsia="Times New Roman"/>
        </w:rPr>
        <w:tab/>
        <w:t xml:space="preserve">-  кнопка </w:t>
      </w:r>
      <w:r w:rsidRPr="002D084D">
        <w:rPr>
          <w:rStyle w:val="af2"/>
        </w:rPr>
        <w:t>Выйти из игры</w:t>
      </w:r>
      <w:r w:rsidR="009F66D6">
        <w:rPr>
          <w:rFonts w:eastAsia="Times New Roman"/>
        </w:rPr>
        <w:t xml:space="preserve"> </w:t>
      </w:r>
      <w:r w:rsidRPr="00E17EFD">
        <w:rPr>
          <w:rFonts w:eastAsia="Times New Roman"/>
        </w:rPr>
        <w:t>- возврат в основное меню программы</w:t>
      </w:r>
      <w:r w:rsidR="009F66D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9F66D6">
        <w:rPr>
          <w:rFonts w:eastAsia="Times New Roman"/>
        </w:rPr>
        <w:tab/>
        <w:t xml:space="preserve">-  кнопка </w:t>
      </w:r>
      <w:r w:rsidRPr="002D084D">
        <w:rPr>
          <w:rStyle w:val="af2"/>
        </w:rPr>
        <w:t>Рестарт</w:t>
      </w:r>
      <w:r w:rsidR="009F66D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- запуск игры заново с теми же параметрами, расположение игрока и ботов при этом выбирается случайное, новое.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  <w:t>3</w:t>
      </w:r>
      <w:r w:rsidR="00380B1A" w:rsidRPr="00A17D2B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визуальная часть: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</w:t>
      </w:r>
      <w:r>
        <w:rPr>
          <w:rFonts w:eastAsia="Times New Roman"/>
          <w:lang w:val="en-US"/>
        </w:rPr>
        <w:t> </w:t>
      </w:r>
      <w:r w:rsidRPr="00E17EFD">
        <w:rPr>
          <w:rFonts w:eastAsia="Times New Roman"/>
        </w:rPr>
        <w:t>отображение баллов за съеденное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lastRenderedPageBreak/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отображение счёта игры (если это многораундовая игра)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отображение счётчика раундов (если это многораундовая игра)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="002D084D">
        <w:rPr>
          <w:rFonts w:eastAsia="Times New Roman"/>
        </w:rPr>
        <w:t xml:space="preserve">отображение </w:t>
      </w:r>
      <w:r w:rsidRPr="002D084D">
        <w:t>имени</w:t>
      </w:r>
      <w:r w:rsidR="002D084D">
        <w:t xml:space="preserve"> </w:t>
      </w:r>
      <w:r w:rsidR="002D084D">
        <w:rPr>
          <w:rFonts w:eastAsia="Times New Roman"/>
        </w:rPr>
        <w:t xml:space="preserve">игрока с </w:t>
      </w:r>
      <w:r w:rsidRPr="002D084D">
        <w:t>цветом</w:t>
      </w:r>
      <w:r w:rsidR="00A86EA6">
        <w:rPr>
          <w:rFonts w:eastAsia="Times New Roman"/>
          <w:b/>
          <w:bCs/>
        </w:rPr>
        <w:t>;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  <w:t>4</w:t>
      </w:r>
      <w:r w:rsidR="00380B1A"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>
        <w:rPr>
          <w:rFonts w:eastAsia="Times New Roman"/>
        </w:rPr>
        <w:t xml:space="preserve">по завершении игры вывод </w:t>
      </w:r>
      <w:r w:rsidR="00E17EFD" w:rsidRPr="002D084D">
        <w:t>диалогового окна</w:t>
      </w:r>
      <w:r w:rsidR="00E17EFD" w:rsidRPr="00E17EFD">
        <w:rPr>
          <w:rFonts w:eastAsia="Times New Roman"/>
        </w:rPr>
        <w:t>:</w:t>
      </w:r>
    </w:p>
    <w:p w:rsidR="00E17EFD" w:rsidRPr="00E17EFD" w:rsidRDefault="00E17EFD" w:rsidP="00E17EFD">
      <w:pPr>
        <w:rPr>
          <w:rFonts w:eastAsia="Times New Roman"/>
        </w:rPr>
      </w:pPr>
      <w:r>
        <w:tab/>
      </w:r>
      <w:r w:rsidR="00A86EA6">
        <w:tab/>
        <w:t>- </w:t>
      </w:r>
      <w:r>
        <w:rPr>
          <w:rFonts w:eastAsia="Times New Roman"/>
          <w:b/>
          <w:bCs/>
        </w:rPr>
        <w:t> </w:t>
      </w:r>
      <w:r w:rsidRPr="002D084D">
        <w:t>имя</w:t>
      </w:r>
      <w:r w:rsidR="00A86EA6" w:rsidRPr="002D084D">
        <w:t xml:space="preserve"> </w:t>
      </w:r>
      <w:r w:rsidRPr="002D084D">
        <w:t>и</w:t>
      </w:r>
      <w:r w:rsidR="00A86EA6" w:rsidRPr="002D084D">
        <w:t xml:space="preserve"> </w:t>
      </w:r>
      <w:r w:rsidRPr="002D084D">
        <w:t>цвет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победителя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  <w:b/>
          <w:bCs/>
        </w:rPr>
        <w:tab/>
      </w:r>
      <w:r w:rsidR="00A86EA6">
        <w:rPr>
          <w:rFonts w:eastAsia="Times New Roman"/>
          <w:b/>
          <w:bCs/>
        </w:rPr>
        <w:tab/>
        <w:t>-  </w:t>
      </w:r>
      <w:r w:rsidRPr="002D084D">
        <w:t>счёт игры</w:t>
      </w:r>
      <w:r w:rsidRPr="00E17EFD">
        <w:rPr>
          <w:rFonts w:eastAsia="Times New Roman"/>
        </w:rPr>
        <w:t>, если это и</w:t>
      </w:r>
      <w:r w:rsidR="00A86EA6">
        <w:rPr>
          <w:rFonts w:eastAsia="Times New Roman"/>
        </w:rPr>
        <w:t xml:space="preserve">гра с несколькими раундами, или </w:t>
      </w:r>
      <w:r w:rsidRPr="002D084D">
        <w:t>очки за съеденное</w:t>
      </w:r>
      <w:r w:rsidRPr="00E17EFD">
        <w:rPr>
          <w:rFonts w:eastAsia="Times New Roman"/>
        </w:rPr>
        <w:t>, если это быстрая игра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 xml:space="preserve">-  кнопки </w:t>
      </w:r>
      <w:r w:rsidRPr="00E17EFD">
        <w:rPr>
          <w:rFonts w:eastAsia="Times New Roman"/>
          <w:b/>
          <w:bCs/>
        </w:rPr>
        <w:t>Выход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или</w:t>
      </w:r>
      <w:r w:rsidR="00A86EA6">
        <w:rPr>
          <w:rFonts w:eastAsia="Times New Roman"/>
        </w:rPr>
        <w:t xml:space="preserve"> </w:t>
      </w:r>
      <w:r w:rsidRPr="00E17EFD">
        <w:rPr>
          <w:rFonts w:eastAsia="Times New Roman"/>
          <w:b/>
          <w:bCs/>
        </w:rPr>
        <w:t>Рестарт</w:t>
      </w:r>
      <w:r w:rsidR="00A86EA6" w:rsidRPr="00A86EA6">
        <w:t>.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>5</w:t>
      </w:r>
      <w:r w:rsidR="00380B1A" w:rsidRPr="00A17D2B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логика игры: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</w:t>
      </w:r>
      <w:r>
        <w:rPr>
          <w:rFonts w:eastAsia="Times New Roman"/>
        </w:rPr>
        <w:t> </w:t>
      </w:r>
      <w:r w:rsidRPr="00E17EFD">
        <w:rPr>
          <w:rFonts w:eastAsia="Times New Roman"/>
        </w:rPr>
        <w:t>периодически в случайном месте карты появляется фрукт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игрок увеличивается в размере (длине), поедая фрукты</w:t>
      </w:r>
      <w:r w:rsidR="00A86EA6">
        <w:rPr>
          <w:rFonts w:eastAsia="Times New Roman"/>
        </w:rPr>
        <w:t>;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E17EFD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 xml:space="preserve">игрок проигрывает, если </w:t>
      </w:r>
      <w:r w:rsidR="002D084D">
        <w:rPr>
          <w:rFonts w:eastAsia="Times New Roman"/>
        </w:rPr>
        <w:t xml:space="preserve">сталкивается со своим или чужим </w:t>
      </w:r>
      <w:r w:rsidR="00E17EFD" w:rsidRPr="002D084D">
        <w:t>телом</w:t>
      </w:r>
      <w:r>
        <w:rPr>
          <w:rFonts w:eastAsia="Times New Roman"/>
          <w:b/>
          <w:bCs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игрок п</w:t>
      </w:r>
      <w:r w:rsidR="002D084D">
        <w:rPr>
          <w:rFonts w:eastAsia="Times New Roman"/>
        </w:rPr>
        <w:t xml:space="preserve">роигрывает, если сталкивается с </w:t>
      </w:r>
      <w:r w:rsidR="002D084D">
        <w:t xml:space="preserve">препятствием </w:t>
      </w:r>
      <w:r w:rsidRPr="00E17EFD">
        <w:rPr>
          <w:rFonts w:eastAsia="Times New Roman"/>
        </w:rPr>
        <w:t>или стеной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 xml:space="preserve">-  объявляется </w:t>
      </w:r>
      <w:r w:rsidRPr="002D084D">
        <w:t>ничья</w:t>
      </w:r>
      <w:r w:rsidRPr="00E17EFD">
        <w:rPr>
          <w:rFonts w:eastAsia="Times New Roman"/>
        </w:rPr>
        <w:t>, если игроки столкнулись "лоб в лоб" (для варианта многопользовательской игры на втором этапе), столкновение "ло</w:t>
      </w:r>
      <w:r w:rsidR="00A86EA6">
        <w:rPr>
          <w:rFonts w:eastAsia="Times New Roman"/>
        </w:rPr>
        <w:t>б в лоб" с ботом - это проигрыш;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выигрыш игрока в раунде - это смерть всех ботов, столкнувшихся с препятствием, другим объектом или его телом, если ботов нет, то игра продолжается пока игрок не погибнет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в</w:t>
      </w:r>
      <w:r w:rsidR="00A86EA6">
        <w:rPr>
          <w:rFonts w:eastAsia="Times New Roman"/>
        </w:rPr>
        <w:t xml:space="preserve"> </w:t>
      </w:r>
      <w:r w:rsidRPr="002D084D">
        <w:t>раундовом сражении</w:t>
      </w:r>
      <w:r w:rsidR="00A86EA6">
        <w:rPr>
          <w:rFonts w:eastAsia="Times New Roman"/>
        </w:rPr>
        <w:t xml:space="preserve"> </w:t>
      </w:r>
      <w:r w:rsidRPr="00E17EFD">
        <w:rPr>
          <w:rFonts w:eastAsia="Times New Roman"/>
        </w:rPr>
        <w:t>побеж</w:t>
      </w:r>
      <w:r w:rsidR="00A86EA6">
        <w:rPr>
          <w:rFonts w:eastAsia="Times New Roman"/>
        </w:rPr>
        <w:t xml:space="preserve">дает тот игрок, который выиграл </w:t>
      </w:r>
      <w:r w:rsidRPr="002D084D">
        <w:t>наибольшее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число раундов</w:t>
      </w:r>
      <w:r w:rsidR="00A86EA6">
        <w:rPr>
          <w:rFonts w:eastAsia="Times New Roman"/>
        </w:rPr>
        <w:t>.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е) </w:t>
      </w:r>
      <w:r w:rsidRPr="00E17EFD">
        <w:rPr>
          <w:rFonts w:eastAsia="Times New Roman"/>
        </w:rPr>
        <w:t>Конфигурация игры</w:t>
      </w:r>
      <w:r>
        <w:rPr>
          <w:rFonts w:eastAsia="Times New Roman"/>
        </w:rPr>
        <w:t>: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1</w:t>
      </w:r>
      <w:r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все важные настройки игры хранить в файлах в любом удобном формате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2</w:t>
      </w:r>
      <w:r w:rsidRPr="00380B1A">
        <w:rPr>
          <w:rFonts w:eastAsia="Times New Roman"/>
        </w:rPr>
        <w:t>.</w:t>
      </w:r>
      <w:r w:rsidR="00A86EA6">
        <w:rPr>
          <w:rFonts w:eastAsia="Times New Roman"/>
        </w:rPr>
        <w:t> </w:t>
      </w:r>
      <w:r w:rsidR="00E17EFD" w:rsidRPr="00E17EFD">
        <w:rPr>
          <w:rFonts w:eastAsia="Times New Roman"/>
        </w:rPr>
        <w:t>в настройках должна содерж</w:t>
      </w:r>
      <w:r w:rsidR="00A86EA6">
        <w:rPr>
          <w:rFonts w:eastAsia="Times New Roman"/>
        </w:rPr>
        <w:t xml:space="preserve">аться вся информация из вкладки </w:t>
      </w:r>
      <w:r w:rsidR="00E17EFD" w:rsidRPr="00E17EFD">
        <w:rPr>
          <w:rFonts w:eastAsia="Times New Roman"/>
          <w:b/>
          <w:bCs/>
        </w:rPr>
        <w:t>Настройки</w:t>
      </w:r>
      <w:r w:rsidR="00A86EA6"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игрового меню и различные параметры игрового процесса: раскладки клавиатуры и т.п. При этом, в случае если конфигурационный файл отсутству</w:t>
      </w:r>
      <w:r w:rsidR="002D084D">
        <w:rPr>
          <w:rFonts w:eastAsia="Times New Roman"/>
        </w:rPr>
        <w:t xml:space="preserve">ет, необходимо прописать в коде </w:t>
      </w:r>
      <w:r w:rsidR="00E17EFD" w:rsidRPr="00E17EFD">
        <w:rPr>
          <w:rFonts w:eastAsia="Times New Roman"/>
          <w:b/>
          <w:bCs/>
        </w:rPr>
        <w:t>настройки по умолчанию</w:t>
      </w:r>
      <w:r w:rsidR="00E17EFD" w:rsidRPr="00E17EFD">
        <w:rPr>
          <w:rFonts w:eastAsia="Times New Roman"/>
        </w:rPr>
        <w:t>, либо иным разумным способом обработать эту ситуацию</w:t>
      </w:r>
      <w:r w:rsidR="00E17EFD">
        <w:rPr>
          <w:rFonts w:eastAsia="Times New Roman"/>
        </w:rPr>
        <w:t>.</w:t>
      </w:r>
    </w:p>
    <w:p w:rsidR="00FC585B" w:rsidRPr="00380B1A" w:rsidRDefault="00D31161" w:rsidP="00B963C2">
      <w:pPr>
        <w:pStyle w:val="1"/>
        <w:rPr>
          <w:lang w:val="en-US"/>
        </w:rPr>
      </w:pPr>
      <w:bookmarkStart w:id="1" w:name="_Toc89992919"/>
      <w:r>
        <w:lastRenderedPageBreak/>
        <w:t>Основная часть</w:t>
      </w:r>
      <w:bookmarkEnd w:id="1"/>
    </w:p>
    <w:p w:rsidR="00FC585B" w:rsidRDefault="00D31161" w:rsidP="00FC585B">
      <w:pPr>
        <w:pStyle w:val="2"/>
      </w:pPr>
      <w:bookmarkStart w:id="2" w:name="_Toc89992920"/>
      <w:r>
        <w:t>Описание выбранных инструментов программирования</w:t>
      </w:r>
      <w:bookmarkEnd w:id="2"/>
    </w:p>
    <w:p w:rsidR="00D31161" w:rsidRPr="00C7254A" w:rsidRDefault="00D31161" w:rsidP="00D31161">
      <w:r>
        <w:t xml:space="preserve">В качестве сред разработки игры использовались Microsoft Visual Studio  </w:t>
      </w:r>
      <w:r w:rsidR="00E04B30">
        <w:t>и Visual Code. Также в</w:t>
      </w:r>
      <w:r>
        <w:t xml:space="preserve"> качестве библиотеки для создания визуального обрамления выступила SFML</w:t>
      </w:r>
      <w:r w:rsidR="007A3524" w:rsidRPr="007A3524">
        <w:t xml:space="preserve">. </w:t>
      </w:r>
      <w:r w:rsidR="007A3524">
        <w:t>Она содержит ряд модулей для простого программирования игр и мультимедиа приложений. Ее простота позволила быстро освоить все необходимые модули для реализации необходимого функционала.</w:t>
      </w:r>
      <w:r w:rsidR="00C7254A">
        <w:t xml:space="preserve"> Языком разработки является C++.</w:t>
      </w:r>
    </w:p>
    <w:p w:rsidR="000D2716" w:rsidRPr="000D2716" w:rsidRDefault="000D2716" w:rsidP="00D31161">
      <w:r>
        <w:t>В качестве пр</w:t>
      </w:r>
      <w:r w:rsidR="002D084D">
        <w:t>ограммы для создания текстур</w:t>
      </w:r>
      <w:r>
        <w:t>, которые потом использовались для соз</w:t>
      </w:r>
      <w:r w:rsidR="00076DBB">
        <w:t xml:space="preserve">дания «спрайтов», выступила </w:t>
      </w:r>
      <w:r w:rsidR="00076DBB">
        <w:rPr>
          <w:lang w:val="en-US"/>
        </w:rPr>
        <w:t>GIMP</w:t>
      </w:r>
      <w:r>
        <w:t>.</w:t>
      </w:r>
    </w:p>
    <w:p w:rsidR="007A3524" w:rsidRDefault="00EC16CB" w:rsidP="00D31161">
      <w:r>
        <w:t>В рамках долгосрочного задания для удобства работы в команде и установления взаимосвязей с предыдущими версиями проекта было решено использовать систему контроля</w:t>
      </w:r>
      <w:r w:rsidR="008234F8">
        <w:t xml:space="preserve"> версий GIT в рамках веб-сервисов </w:t>
      </w:r>
      <w:r w:rsidR="008234F8">
        <w:rPr>
          <w:lang w:val="en-US"/>
        </w:rPr>
        <w:t>GitHub</w:t>
      </w:r>
      <w:r w:rsidR="008234F8">
        <w:t xml:space="preserve"> и </w:t>
      </w:r>
      <w:r>
        <w:t>GitWork.</w:t>
      </w:r>
    </w:p>
    <w:p w:rsidR="004C4630" w:rsidRDefault="004C4630" w:rsidP="004C4630"/>
    <w:p w:rsidR="00FC585B" w:rsidRDefault="00EC16CB" w:rsidP="00FC585B">
      <w:pPr>
        <w:pStyle w:val="2"/>
      </w:pPr>
      <w:bookmarkStart w:id="3" w:name="_Toc89992921"/>
      <w:r>
        <w:t>Описание архитектуры программы</w:t>
      </w:r>
      <w:bookmarkEnd w:id="3"/>
    </w:p>
    <w:p w:rsidR="004D4DF8" w:rsidRPr="00C87677" w:rsidRDefault="00C7254A" w:rsidP="00C7254A">
      <w:r>
        <w:t>Для реализации всего функционала потребов</w:t>
      </w:r>
      <w:r w:rsidR="00076DBB">
        <w:t>алось написать 5 файлов с кодом</w:t>
      </w:r>
      <w:r w:rsidR="00076DBB" w:rsidRPr="00076DBB">
        <w:t>:</w:t>
      </w:r>
    </w:p>
    <w:p w:rsidR="00076DBB" w:rsidRDefault="00076DBB" w:rsidP="00076DBB">
      <w:pPr>
        <w:pStyle w:val="a"/>
        <w:rPr>
          <w:lang w:val="en-US"/>
        </w:rPr>
      </w:pPr>
      <w:r>
        <w:rPr>
          <w:lang w:val="en-US"/>
        </w:rPr>
        <w:t>Заг</w:t>
      </w:r>
      <w:r w:rsidR="00C42349">
        <w:rPr>
          <w:lang w:val="en-US"/>
        </w:rPr>
        <w:t>оловочный файл Buton_settings.h;</w:t>
      </w:r>
    </w:p>
    <w:p w:rsidR="00076DBB" w:rsidRPr="00076DBB" w:rsidRDefault="00076DBB" w:rsidP="00076DBB">
      <w:pPr>
        <w:pStyle w:val="a"/>
        <w:rPr>
          <w:lang w:val="en-US"/>
        </w:rPr>
      </w:pPr>
      <w:r>
        <w:rPr>
          <w:lang w:val="en-US"/>
        </w:rPr>
        <w:t xml:space="preserve">Заголовочный файл </w:t>
      </w:r>
      <w:r>
        <w:t>Options.h</w:t>
      </w:r>
      <w:r w:rsidR="00C42349">
        <w:rPr>
          <w:lang w:val="en-US"/>
        </w:rPr>
        <w:t>;</w:t>
      </w:r>
    </w:p>
    <w:p w:rsidR="00076DBB" w:rsidRPr="00076DBB" w:rsidRDefault="00076DBB" w:rsidP="00076DBB">
      <w:pPr>
        <w:pStyle w:val="a"/>
        <w:rPr>
          <w:lang w:val="en-US"/>
        </w:rPr>
      </w:pPr>
      <w:r>
        <w:t>Заголовочный файл menu.h</w:t>
      </w:r>
      <w:r w:rsidR="00C42349">
        <w:rPr>
          <w:lang w:val="en-US"/>
        </w:rPr>
        <w:t>;</w:t>
      </w:r>
    </w:p>
    <w:p w:rsidR="00076DBB" w:rsidRDefault="00076DBB" w:rsidP="00076DBB">
      <w:pPr>
        <w:pStyle w:val="a"/>
        <w:rPr>
          <w:lang w:val="en-US"/>
        </w:rPr>
      </w:pPr>
      <w:r>
        <w:rPr>
          <w:lang w:val="en-US"/>
        </w:rPr>
        <w:t>Заголовоч</w:t>
      </w:r>
      <w:r w:rsidR="00995F63">
        <w:t>н</w:t>
      </w:r>
      <w:r>
        <w:rPr>
          <w:lang w:val="en-US"/>
        </w:rPr>
        <w:t>ый файл game.h</w:t>
      </w:r>
      <w:r w:rsidR="00C42349">
        <w:rPr>
          <w:lang w:val="en-US"/>
        </w:rPr>
        <w:t>;</w:t>
      </w:r>
    </w:p>
    <w:p w:rsidR="00076DBB" w:rsidRPr="00380B1A" w:rsidRDefault="00C42349" w:rsidP="00076DBB">
      <w:pPr>
        <w:pStyle w:val="a"/>
      </w:pPr>
      <w:r>
        <w:t>Файл реализации главного меню main_menu_interface.cpp</w:t>
      </w:r>
      <w:r w:rsidRPr="00C42349">
        <w:t>.</w:t>
      </w:r>
    </w:p>
    <w:p w:rsidR="00380B1A" w:rsidRPr="00380B1A" w:rsidRDefault="00380B1A" w:rsidP="00380B1A">
      <w:pPr>
        <w:pStyle w:val="a"/>
        <w:numPr>
          <w:ilvl w:val="0"/>
          <w:numId w:val="0"/>
        </w:numPr>
        <w:ind w:left="709"/>
      </w:pPr>
    </w:p>
    <w:p w:rsidR="00380B1A" w:rsidRDefault="00380B1A" w:rsidP="00380B1A">
      <w:pPr>
        <w:pStyle w:val="3"/>
      </w:pPr>
      <w:bookmarkStart w:id="4" w:name="_Toc89992922"/>
      <w:r>
        <w:t xml:space="preserve">Заголовочный файл </w:t>
      </w:r>
      <w:r>
        <w:rPr>
          <w:lang w:val="en-US"/>
        </w:rPr>
        <w:t>“Buton_settings.h”</w:t>
      </w:r>
      <w:bookmarkEnd w:id="4"/>
    </w:p>
    <w:p w:rsidR="001C548B" w:rsidRDefault="00BE0EE3" w:rsidP="001C548B">
      <w:r>
        <w:t>Данный</w:t>
      </w:r>
      <w:r w:rsidR="001F4EE5">
        <w:t xml:space="preserve"> файл включает в себя объявление</w:t>
      </w:r>
      <w:r w:rsidR="002723D4" w:rsidRPr="002723D4">
        <w:t xml:space="preserve"> классов, отвечающих за состояния кнопок, зад</w:t>
      </w:r>
      <w:r w:rsidR="007D0F8E">
        <w:t>ействованнных в настройках</w:t>
      </w:r>
      <w:r w:rsidR="007D0F8E" w:rsidRPr="007D0F8E">
        <w:t xml:space="preserve"> игрового процесса</w:t>
      </w:r>
      <w:r w:rsidR="002723D4">
        <w:t>.</w:t>
      </w:r>
      <w:r w:rsidR="00B814CE">
        <w:t xml:space="preserve"> </w:t>
      </w:r>
      <w:r w:rsidR="007D0F8E">
        <w:t xml:space="preserve">Основополагающим классом здесь является </w:t>
      </w:r>
      <w:r w:rsidR="007D0F8E" w:rsidRPr="005221BE">
        <w:rPr>
          <w:rStyle w:val="af5"/>
        </w:rPr>
        <w:t>Button_check</w:t>
      </w:r>
      <w:r w:rsidR="007D0F8E">
        <w:t>.</w:t>
      </w:r>
    </w:p>
    <w:p w:rsidR="00E04B30" w:rsidRDefault="00E04B30" w:rsidP="001C548B"/>
    <w:p w:rsidR="00E04B30" w:rsidRDefault="00E04B30" w:rsidP="00E04B30">
      <w:r>
        <w:lastRenderedPageBreak/>
        <w:t>В</w:t>
      </w:r>
      <w:r w:rsidR="00FB6E2D">
        <w:t xml:space="preserve"> Л</w:t>
      </w:r>
      <w:r w:rsidR="0053129B">
        <w:t>истинге</w:t>
      </w:r>
      <w:r w:rsidR="00FB6E2D">
        <w:t xml:space="preserve"> 1</w:t>
      </w:r>
      <w:r w:rsidR="0053129B">
        <w:t xml:space="preserve"> представлена реализация данного класса вместе с необходимыми для понимания работы программы глобальными переменными</w:t>
      </w:r>
      <w:r w:rsidR="001B7C01" w:rsidRPr="001B7C01">
        <w:t>.</w:t>
      </w:r>
    </w:p>
    <w:p w:rsidR="00E04B30" w:rsidRDefault="00E04B30" w:rsidP="00E04B30"/>
    <w:p w:rsidR="00E04B30" w:rsidRPr="00A17D2B" w:rsidRDefault="00E04B30" w:rsidP="00E04B30">
      <w:pPr>
        <w:pStyle w:val="732-5"/>
      </w:pPr>
      <w:r>
        <w:rPr>
          <w:lang w:val="ru-RU"/>
        </w:rPr>
        <w:t>Листинг</w:t>
      </w:r>
      <w:r w:rsidRPr="00A17D2B">
        <w:t xml:space="preserve"> 1</w:t>
      </w:r>
    </w:p>
    <w:p w:rsidR="00E04B30" w:rsidRPr="00A17D2B" w:rsidRDefault="00E04B30" w:rsidP="00E04B30">
      <w:pPr>
        <w:pStyle w:val="-732"/>
        <w:rPr>
          <w:lang w:val="en-US"/>
        </w:rPr>
      </w:pPr>
    </w:p>
    <w:p w:rsidR="0053129B" w:rsidRPr="00E04B30" w:rsidRDefault="0053129B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Texture Check_in;</w:t>
      </w:r>
    </w:p>
    <w:p w:rsidR="007D0F8E" w:rsidRPr="00E04B30" w:rsidRDefault="0053129B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Texture Check_out;</w:t>
      </w:r>
    </w:p>
    <w:p w:rsidR="0053129B" w:rsidRPr="00E04B30" w:rsidRDefault="0053129B" w:rsidP="00E04B30">
      <w:pPr>
        <w:pStyle w:val="-732"/>
        <w:rPr>
          <w:sz w:val="20"/>
          <w:szCs w:val="20"/>
          <w:lang w:val="en-US"/>
        </w:rPr>
      </w:pP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//</w:t>
      </w:r>
      <w:r w:rsidRPr="00E04B30">
        <w:rPr>
          <w:sz w:val="20"/>
          <w:szCs w:val="20"/>
        </w:rPr>
        <w:t>Класс</w:t>
      </w:r>
      <w:r w:rsidRPr="00E04B30">
        <w:rPr>
          <w:sz w:val="20"/>
          <w:szCs w:val="20"/>
          <w:lang w:val="en-US"/>
        </w:rPr>
        <w:t xml:space="preserve"> </w:t>
      </w:r>
      <w:r w:rsidRPr="00E04B30">
        <w:rPr>
          <w:sz w:val="20"/>
          <w:szCs w:val="20"/>
        </w:rPr>
        <w:t>кнопки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class Button_check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public: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Sprite cell;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bool cell_status = 0;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int ButX;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int ButY;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Button_check()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cell.setTexture(Check_in);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cell_status;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  <w:t>ButX = 0;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  <w:t>ButY = 0;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Button_check(int x, int y)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cell.setPosition(x, y);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cell.setTexture(Check_in);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cell_status = 0;</w:t>
      </w:r>
    </w:p>
    <w:p w:rsidR="001B7C01" w:rsidRPr="00CF1C68" w:rsidRDefault="001B7C01" w:rsidP="00E04B30">
      <w:pPr>
        <w:pStyle w:val="-732"/>
        <w:rPr>
          <w:sz w:val="20"/>
          <w:szCs w:val="20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ButX</w:t>
      </w:r>
      <w:r w:rsidRPr="00CF1C68">
        <w:rPr>
          <w:sz w:val="20"/>
          <w:szCs w:val="20"/>
        </w:rPr>
        <w:t xml:space="preserve"> = </w:t>
      </w:r>
      <w:r w:rsidRPr="00F8687A">
        <w:rPr>
          <w:sz w:val="20"/>
          <w:szCs w:val="20"/>
          <w:lang w:val="en-US"/>
        </w:rPr>
        <w:t>x</w:t>
      </w:r>
      <w:r w:rsidRPr="00CF1C68">
        <w:rPr>
          <w:sz w:val="20"/>
          <w:szCs w:val="20"/>
        </w:rPr>
        <w:t>;</w:t>
      </w:r>
    </w:p>
    <w:p w:rsidR="001B7C01" w:rsidRPr="00CF1C68" w:rsidRDefault="001B7C01" w:rsidP="00E04B30">
      <w:pPr>
        <w:pStyle w:val="-732"/>
        <w:rPr>
          <w:sz w:val="20"/>
          <w:szCs w:val="20"/>
        </w:rPr>
      </w:pPr>
      <w:r w:rsidRPr="00CF1C68">
        <w:rPr>
          <w:sz w:val="20"/>
          <w:szCs w:val="20"/>
        </w:rPr>
        <w:tab/>
      </w:r>
      <w:r w:rsidRPr="00CF1C68">
        <w:rPr>
          <w:sz w:val="20"/>
          <w:szCs w:val="20"/>
        </w:rPr>
        <w:tab/>
      </w:r>
      <w:r w:rsidRPr="00F8687A">
        <w:rPr>
          <w:sz w:val="20"/>
          <w:szCs w:val="20"/>
          <w:lang w:val="en-US"/>
        </w:rPr>
        <w:t>ButY</w:t>
      </w:r>
      <w:r w:rsidRPr="00CF1C68">
        <w:rPr>
          <w:sz w:val="20"/>
          <w:szCs w:val="20"/>
        </w:rPr>
        <w:t xml:space="preserve"> = </w:t>
      </w:r>
      <w:r w:rsidRPr="00F8687A">
        <w:rPr>
          <w:sz w:val="20"/>
          <w:szCs w:val="20"/>
          <w:lang w:val="en-US"/>
        </w:rPr>
        <w:t>y</w:t>
      </w:r>
      <w:r w:rsidRPr="00CF1C68">
        <w:rPr>
          <w:sz w:val="20"/>
          <w:szCs w:val="20"/>
        </w:rPr>
        <w:t>;</w:t>
      </w:r>
    </w:p>
    <w:p w:rsidR="001B7C01" w:rsidRPr="00CF1C68" w:rsidRDefault="001B7C01" w:rsidP="00E04B30">
      <w:pPr>
        <w:pStyle w:val="-732"/>
        <w:rPr>
          <w:sz w:val="20"/>
          <w:szCs w:val="20"/>
        </w:rPr>
      </w:pPr>
      <w:r w:rsidRPr="00CF1C68">
        <w:rPr>
          <w:sz w:val="20"/>
          <w:szCs w:val="20"/>
        </w:rPr>
        <w:tab/>
        <w:t>}</w:t>
      </w:r>
    </w:p>
    <w:p w:rsidR="001B7C01" w:rsidRPr="00CF1C68" w:rsidRDefault="000B7724" w:rsidP="00E04B30">
      <w:pPr>
        <w:pStyle w:val="-732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CF1C68">
        <w:rPr>
          <w:sz w:val="20"/>
          <w:szCs w:val="20"/>
        </w:rPr>
        <w:t>//Смена активности кнопки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</w:rPr>
        <w:tab/>
      </w:r>
      <w:r w:rsidRPr="00E04B30">
        <w:rPr>
          <w:sz w:val="20"/>
          <w:szCs w:val="20"/>
          <w:lang w:val="en-US"/>
        </w:rPr>
        <w:t>void switch_active()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switch (this-&gt;cell_status)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case 0: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cell.setTexture(Check_out);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cell_status = true;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break;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case 1: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cell.setTexture(Check_in);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cell_status = false;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  <w:t>break;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  <w:t>}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inline bool get_status()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return cell_status;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void set_status(bool st) {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cell_status = st;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inline bool get_x()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return ButX;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inline bool get_y()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return ButY;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>void show(RenderWindow&amp; window) {</w:t>
      </w:r>
    </w:p>
    <w:p w:rsidR="001B7C01" w:rsidRPr="00CF1C68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  <w:t>window</w:t>
      </w:r>
      <w:r w:rsidRPr="00CF1C68">
        <w:rPr>
          <w:sz w:val="20"/>
          <w:szCs w:val="20"/>
          <w:lang w:val="en-US"/>
        </w:rPr>
        <w:t>.</w:t>
      </w:r>
      <w:r w:rsidRPr="00E04B30">
        <w:rPr>
          <w:sz w:val="20"/>
          <w:szCs w:val="20"/>
          <w:lang w:val="en-US"/>
        </w:rPr>
        <w:t>draw</w:t>
      </w:r>
      <w:r w:rsidRPr="00CF1C68">
        <w:rPr>
          <w:sz w:val="20"/>
          <w:szCs w:val="20"/>
          <w:lang w:val="en-US"/>
        </w:rPr>
        <w:t>(</w:t>
      </w:r>
      <w:r w:rsidRPr="00E04B30">
        <w:rPr>
          <w:sz w:val="20"/>
          <w:szCs w:val="20"/>
          <w:lang w:val="en-US"/>
        </w:rPr>
        <w:t>cell</w:t>
      </w:r>
      <w:r w:rsidRPr="00CF1C68">
        <w:rPr>
          <w:sz w:val="20"/>
          <w:szCs w:val="20"/>
          <w:lang w:val="en-US"/>
        </w:rPr>
        <w:t>);</w:t>
      </w:r>
    </w:p>
    <w:p w:rsidR="001B7C01" w:rsidRPr="00E04B30" w:rsidRDefault="001B7C01" w:rsidP="00E04B30">
      <w:pPr>
        <w:pStyle w:val="-732"/>
        <w:rPr>
          <w:sz w:val="20"/>
          <w:szCs w:val="20"/>
        </w:rPr>
      </w:pPr>
      <w:r w:rsidRPr="00CF1C68">
        <w:rPr>
          <w:sz w:val="20"/>
          <w:szCs w:val="20"/>
          <w:lang w:val="en-US"/>
        </w:rPr>
        <w:tab/>
      </w:r>
      <w:r w:rsidRPr="00E04B30">
        <w:rPr>
          <w:sz w:val="20"/>
          <w:szCs w:val="20"/>
        </w:rPr>
        <w:t>}</w:t>
      </w:r>
    </w:p>
    <w:p w:rsidR="007D0F8E" w:rsidRDefault="001B7C01" w:rsidP="00E04B30">
      <w:pPr>
        <w:pStyle w:val="-732"/>
        <w:rPr>
          <w:sz w:val="20"/>
          <w:szCs w:val="20"/>
        </w:rPr>
      </w:pPr>
      <w:r w:rsidRPr="00E04B30">
        <w:rPr>
          <w:sz w:val="20"/>
          <w:szCs w:val="20"/>
        </w:rPr>
        <w:t>};</w:t>
      </w:r>
    </w:p>
    <w:p w:rsidR="00E04B30" w:rsidRPr="00E04B30" w:rsidRDefault="00E04B30" w:rsidP="00E04B30"/>
    <w:p w:rsidR="007D0F8E" w:rsidRDefault="0053129B" w:rsidP="007D0F8E">
      <w:r w:rsidRPr="0053129B">
        <w:lastRenderedPageBreak/>
        <w:t xml:space="preserve">Функция </w:t>
      </w:r>
      <w:r w:rsidRPr="005221BE">
        <w:rPr>
          <w:rStyle w:val="af5"/>
        </w:rPr>
        <w:t>switch_active</w:t>
      </w:r>
      <w:r w:rsidRPr="0053129B">
        <w:t xml:space="preserve"> определяет </w:t>
      </w:r>
      <w:r>
        <w:t>«статус» клетки выбора того или иного свойства: ноль соответствует состоянию, при котором данный вариант свойства не выбран пользователем, а единица соответствует состоянию выбора этого варианта.</w:t>
      </w:r>
      <w:r w:rsidR="00FB6E2D">
        <w:t xml:space="preserve"> С </w:t>
      </w:r>
      <w:r w:rsidR="00873207">
        <w:t>ее помощью в последующих классах</w:t>
      </w:r>
      <w:r w:rsidR="00FB6E2D">
        <w:t xml:space="preserve"> реализуется процесс смены состояния клетки выбора того </w:t>
      </w:r>
      <w:r w:rsidR="00873207">
        <w:t>или иного свойства</w:t>
      </w:r>
      <w:r w:rsidR="00FB6E2D">
        <w:t>.</w:t>
      </w:r>
    </w:p>
    <w:p w:rsidR="00FB6E2D" w:rsidRDefault="00FB6E2D" w:rsidP="007D0F8E">
      <w:r>
        <w:t xml:space="preserve">Рассмотрим это подробнее на примере класса </w:t>
      </w:r>
      <w:r w:rsidRPr="005221BE">
        <w:rPr>
          <w:rStyle w:val="af5"/>
        </w:rPr>
        <w:t>MapSize</w:t>
      </w:r>
      <w:r>
        <w:t>, отвечающего за выбор пользователем размеров игрового поля. В листинге 2 представлен код реализации данного класса.</w:t>
      </w:r>
    </w:p>
    <w:p w:rsidR="00E04B30" w:rsidRDefault="00E04B30" w:rsidP="007D0F8E"/>
    <w:p w:rsidR="00E04B30" w:rsidRDefault="00E04B30" w:rsidP="00E04B30">
      <w:pPr>
        <w:pStyle w:val="732-5"/>
        <w:rPr>
          <w:lang w:val="ru-RU"/>
        </w:rPr>
      </w:pPr>
      <w:r>
        <w:rPr>
          <w:lang w:val="ru-RU"/>
        </w:rPr>
        <w:t>Листинг 2</w:t>
      </w:r>
    </w:p>
    <w:p w:rsidR="00E04B30" w:rsidRPr="00E04B30" w:rsidRDefault="00E04B30" w:rsidP="00E04B30">
      <w:pPr>
        <w:pStyle w:val="-732"/>
      </w:pPr>
    </w:p>
    <w:p w:rsidR="001B7C01" w:rsidRPr="00CF1C68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>class</w:t>
      </w:r>
      <w:r w:rsidRPr="00CF1C68">
        <w:rPr>
          <w:lang w:val="en-US"/>
        </w:rPr>
        <w:t xml:space="preserve"> </w:t>
      </w:r>
      <w:r w:rsidRPr="00E17EFD">
        <w:rPr>
          <w:lang w:val="en-US"/>
        </w:rPr>
        <w:t>MapSize</w:t>
      </w:r>
      <w:r w:rsidRPr="00CF1C68">
        <w:rPr>
          <w:lang w:val="en-US"/>
        </w:rPr>
        <w:t xml:space="preserve">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CF1C68">
        <w:rPr>
          <w:lang w:val="en-US"/>
        </w:rPr>
        <w:tab/>
      </w:r>
      <w:r w:rsidRPr="00E17EFD">
        <w:rPr>
          <w:lang w:val="en-US"/>
        </w:rPr>
        <w:t>Button_check but_low{ 955,320 };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  <w:t>Button_check but_hight{ 955,373 };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  <w:t>Button_check* cls[2] = { &amp;but_low  ,&amp;but_hight };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>public: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  <w:t>MapSize()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cls[active_size]-&gt;switch_active();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cls[active_size]-&gt;set_status(1);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r w:rsidRPr="00E17EFD">
        <w:rPr>
          <w:lang w:val="en-US"/>
        </w:rPr>
        <w:t>void switch_layer(int cl)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cls[active_size]-&gt;switch_active();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cls[cl]-&gt;switch_active();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active_size = cl;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r w:rsidRPr="00E17EFD">
        <w:rPr>
          <w:lang w:val="en-US"/>
        </w:rPr>
        <w:t>bool give_layout()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return active_size;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r w:rsidRPr="00E17EFD">
        <w:rPr>
          <w:lang w:val="en-US"/>
        </w:rPr>
        <w:t>void show_all(RenderWindow&amp; window)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but_low.show(window);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  <w:t>but_hight.show(window);</w:t>
      </w:r>
    </w:p>
    <w:p w:rsidR="001B7C01" w:rsidRPr="001B7C01" w:rsidRDefault="001B7C01" w:rsidP="001B7C01">
      <w:pPr>
        <w:pStyle w:val="-732"/>
      </w:pPr>
      <w:r w:rsidRPr="00E17EFD">
        <w:rPr>
          <w:lang w:val="en-US"/>
        </w:rPr>
        <w:tab/>
      </w:r>
      <w:r w:rsidRPr="001B7C01">
        <w:t>}</w:t>
      </w:r>
    </w:p>
    <w:p w:rsidR="00FB6E2D" w:rsidRDefault="001B7C01" w:rsidP="001B7C01">
      <w:pPr>
        <w:pStyle w:val="-732"/>
      </w:pPr>
      <w:r w:rsidRPr="001B7C01">
        <w:t>};</w:t>
      </w:r>
    </w:p>
    <w:p w:rsidR="001B7C01" w:rsidRDefault="001B7C01" w:rsidP="001B7C01"/>
    <w:p w:rsidR="00FB6E2D" w:rsidRDefault="00FB6E2D" w:rsidP="00FB6E2D">
      <w:r>
        <w:t xml:space="preserve">В данном классе функция </w:t>
      </w:r>
      <w:r w:rsidRPr="005221BE">
        <w:rPr>
          <w:rStyle w:val="af5"/>
        </w:rPr>
        <w:t>switch_layer</w:t>
      </w:r>
      <w:r w:rsidR="000B6618" w:rsidRPr="000B6618">
        <w:t xml:space="preserve"> реализует </w:t>
      </w:r>
      <w:r w:rsidR="000B6618">
        <w:t>«</w:t>
      </w:r>
      <w:r w:rsidR="000B6618" w:rsidRPr="000B6618">
        <w:t>переключение</w:t>
      </w:r>
      <w:r w:rsidR="000B6618">
        <w:t>»</w:t>
      </w:r>
      <w:r w:rsidR="001B7C01">
        <w:t xml:space="preserve"> ме</w:t>
      </w:r>
      <w:r w:rsidR="000B6618">
        <w:t>жду вариантами выбора размеров игрового поля.</w:t>
      </w:r>
    </w:p>
    <w:p w:rsidR="000B6618" w:rsidRDefault="000B6618" w:rsidP="00FB6E2D">
      <w:r>
        <w:t>Аналогичным образом определяются и остальные классы:</w:t>
      </w:r>
    </w:p>
    <w:p w:rsidR="000B6618" w:rsidRDefault="000B6618" w:rsidP="000B6618">
      <w:pPr>
        <w:pStyle w:val="732-"/>
      </w:pPr>
      <w:r>
        <w:rPr>
          <w:lang w:val="en-US"/>
        </w:rPr>
        <w:t>Layout</w:t>
      </w:r>
      <w:r w:rsidRPr="000B6618">
        <w:t xml:space="preserve"> – отвечает </w:t>
      </w:r>
      <w:r>
        <w:t>за выбор раскладки клавиатуры;</w:t>
      </w:r>
    </w:p>
    <w:p w:rsidR="000B6618" w:rsidRDefault="000B6618" w:rsidP="000B6618">
      <w:pPr>
        <w:pStyle w:val="732-"/>
      </w:pPr>
      <w:r>
        <w:rPr>
          <w:lang w:val="en-US"/>
        </w:rPr>
        <w:t>But</w:t>
      </w:r>
      <w:r w:rsidRPr="000B6618">
        <w:t>_</w:t>
      </w:r>
      <w:r>
        <w:rPr>
          <w:lang w:val="en-US"/>
        </w:rPr>
        <w:t>bots</w:t>
      </w:r>
      <w:r w:rsidRPr="000B6618">
        <w:t xml:space="preserve"> – отвечает </w:t>
      </w:r>
      <w:r>
        <w:t>за выбор количества ботов в игре;</w:t>
      </w:r>
    </w:p>
    <w:p w:rsidR="000B6618" w:rsidRDefault="000B6618" w:rsidP="000B6618">
      <w:pPr>
        <w:pStyle w:val="732-"/>
      </w:pPr>
      <w:r>
        <w:rPr>
          <w:lang w:val="en-US"/>
        </w:rPr>
        <w:t>But</w:t>
      </w:r>
      <w:r w:rsidRPr="000B6618">
        <w:t>_</w:t>
      </w:r>
      <w:r>
        <w:rPr>
          <w:lang w:val="en-US"/>
        </w:rPr>
        <w:t>rounds</w:t>
      </w:r>
      <w:r w:rsidRPr="000B6618">
        <w:t xml:space="preserve"> – отвечает </w:t>
      </w:r>
      <w:r>
        <w:t>за выбор количества раундов в игре;</w:t>
      </w:r>
    </w:p>
    <w:p w:rsidR="000B6618" w:rsidRDefault="000B6618" w:rsidP="000B6618">
      <w:pPr>
        <w:pStyle w:val="732-"/>
      </w:pPr>
      <w:r>
        <w:lastRenderedPageBreak/>
        <w:t>But_color – отвечает за выбор цвета головы игрока;</w:t>
      </w:r>
    </w:p>
    <w:p w:rsidR="000B6618" w:rsidRDefault="00995F63" w:rsidP="000B6618">
      <w:r w:rsidRPr="00995F63">
        <w:t>В самом конце определяется функция</w:t>
      </w:r>
      <w:r>
        <w:t xml:space="preserve"> </w:t>
      </w:r>
      <w:r w:rsidRPr="005221BE">
        <w:rPr>
          <w:rStyle w:val="af5"/>
        </w:rPr>
        <w:t>set_config</w:t>
      </w:r>
      <w:r>
        <w:t xml:space="preserve">, которая задает соответствующим переменным значения, выбранные игроком, </w:t>
      </w:r>
      <w:r w:rsidRPr="00995F63">
        <w:t>считывая</w:t>
      </w:r>
      <w:r>
        <w:t xml:space="preserve"> их из файла </w:t>
      </w:r>
      <w:r w:rsidRPr="00995F63">
        <w:t>“</w:t>
      </w:r>
      <w:r>
        <w:rPr>
          <w:lang w:val="en-US"/>
        </w:rPr>
        <w:t>Config</w:t>
      </w:r>
      <w:r w:rsidRPr="00995F63">
        <w:t>.</w:t>
      </w:r>
      <w:r>
        <w:rPr>
          <w:lang w:val="en-US"/>
        </w:rPr>
        <w:t>txt</w:t>
      </w:r>
      <w:r w:rsidRPr="00995F63">
        <w:t>”.</w:t>
      </w:r>
    </w:p>
    <w:p w:rsidR="00E04B30" w:rsidRDefault="00E04B30" w:rsidP="000B6618"/>
    <w:p w:rsidR="00E04B30" w:rsidRPr="00F8687A" w:rsidRDefault="00E04B30" w:rsidP="00E04B30">
      <w:pPr>
        <w:pStyle w:val="732-5"/>
      </w:pPr>
      <w:r>
        <w:rPr>
          <w:lang w:val="ru-RU"/>
        </w:rPr>
        <w:t>Листинг</w:t>
      </w:r>
      <w:r w:rsidRPr="00F8687A">
        <w:t xml:space="preserve"> 3</w:t>
      </w:r>
    </w:p>
    <w:p w:rsidR="00E04B30" w:rsidRPr="00F8687A" w:rsidRDefault="00E04B30" w:rsidP="00E04B30">
      <w:pPr>
        <w:pStyle w:val="-732"/>
        <w:rPr>
          <w:lang w:val="en-US"/>
        </w:rPr>
      </w:pP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>void set_config() {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Set.open("Config.txt", ios_base::in);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string  Line;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active_layout = atoi(Line.c_str());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PlayerNameOutScreen.setString(Line);</w:t>
      </w:r>
    </w:p>
    <w:p w:rsidR="00995F63" w:rsidRPr="00F8687A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PlayerName = Line;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F8687A">
        <w:rPr>
          <w:lang w:val="en-US"/>
        </w:rPr>
        <w:tab/>
      </w:r>
      <w:r w:rsidRPr="00E17EFD">
        <w:rPr>
          <w:lang w:val="en-US"/>
        </w:rPr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active_color = atoi(Line.c_str())-1;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active_size = atoi(Line.c_str());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active_rounds = atoi(Line.c_str())-1;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getline(Set,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  <w:t>active_Bots = atoi(Line.c_str());</w:t>
      </w:r>
    </w:p>
    <w:p w:rsidR="00995F63" w:rsidRPr="00995F63" w:rsidRDefault="00995F63" w:rsidP="00995F63">
      <w:pPr>
        <w:pStyle w:val="-732"/>
      </w:pPr>
      <w:r w:rsidRPr="00E17EFD">
        <w:rPr>
          <w:lang w:val="en-US"/>
        </w:rPr>
        <w:tab/>
      </w:r>
      <w:r>
        <w:t>Set</w:t>
      </w:r>
      <w:r w:rsidRPr="00995F63">
        <w:t>.</w:t>
      </w:r>
      <w:r>
        <w:t>close</w:t>
      </w:r>
      <w:r w:rsidRPr="00995F63">
        <w:t>();</w:t>
      </w:r>
    </w:p>
    <w:p w:rsidR="00995F63" w:rsidRDefault="00995F63" w:rsidP="00995F63">
      <w:pPr>
        <w:pStyle w:val="-732"/>
        <w:rPr>
          <w:lang w:val="en-US"/>
        </w:rPr>
      </w:pPr>
      <w:r w:rsidRPr="00995F63">
        <w:t>}</w:t>
      </w:r>
    </w:p>
    <w:p w:rsidR="00380B1A" w:rsidRPr="00380B1A" w:rsidRDefault="00380B1A" w:rsidP="00380B1A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5" w:name="_Toc89992923"/>
      <w:r>
        <w:t xml:space="preserve">Заголовочный файл </w:t>
      </w:r>
      <w:r>
        <w:rPr>
          <w:lang w:val="en-US"/>
        </w:rPr>
        <w:t>“Options.h”</w:t>
      </w:r>
      <w:bookmarkEnd w:id="5"/>
    </w:p>
    <w:p w:rsidR="00C87677" w:rsidRDefault="00BE0EE3" w:rsidP="001C548B">
      <w:r>
        <w:t>Данный</w:t>
      </w:r>
      <w:r w:rsidR="00C87677">
        <w:t xml:space="preserve"> файл реализует отрисовк</w:t>
      </w:r>
      <w:r w:rsidR="00995F63">
        <w:t>у нео</w:t>
      </w:r>
      <w:r w:rsidR="00A565AF">
        <w:t>бходимых кнопок,</w:t>
      </w:r>
      <w:r w:rsidR="00995F63">
        <w:t xml:space="preserve"> анимацию</w:t>
      </w:r>
      <w:r w:rsidR="00C87677">
        <w:t xml:space="preserve"> выбора настроек, сопровождаемых нажатием на эти кнопки</w:t>
      </w:r>
      <w:r w:rsidR="00A565AF">
        <w:t>, а также процесс сохранения всех настроек игрока</w:t>
      </w:r>
      <w:r w:rsidR="00C87677">
        <w:t>.</w:t>
      </w:r>
      <w:r w:rsidR="00A565AF">
        <w:t xml:space="preserve"> Все это прописано в функции </w:t>
      </w:r>
      <w:r w:rsidR="00A565AF" w:rsidRPr="005221BE">
        <w:rPr>
          <w:rStyle w:val="af5"/>
        </w:rPr>
        <w:t>options</w:t>
      </w:r>
      <w:r w:rsidR="00A565AF">
        <w:t>. В</w:t>
      </w:r>
      <w:r w:rsidR="00A565AF" w:rsidRPr="00E17EFD">
        <w:t xml:space="preserve"> </w:t>
      </w:r>
      <w:r w:rsidR="00A565AF">
        <w:t>листинге</w:t>
      </w:r>
      <w:r w:rsidR="00640356">
        <w:t xml:space="preserve"> 4</w:t>
      </w:r>
      <w:r w:rsidR="00A565AF" w:rsidRPr="00E17EFD">
        <w:t xml:space="preserve"> </w:t>
      </w:r>
      <w:r w:rsidR="00A565AF">
        <w:t>предст</w:t>
      </w:r>
      <w:r w:rsidR="00863EE3">
        <w:t>авлена</w:t>
      </w:r>
      <w:r w:rsidR="00863EE3" w:rsidRPr="00E17EFD">
        <w:t xml:space="preserve"> </w:t>
      </w:r>
      <w:r w:rsidR="00863EE3">
        <w:t>реализация</w:t>
      </w:r>
      <w:r w:rsidR="00863EE3" w:rsidRPr="00E17EFD">
        <w:t xml:space="preserve"> </w:t>
      </w:r>
      <w:r w:rsidR="00863EE3">
        <w:t>выбора</w:t>
      </w:r>
      <w:r w:rsidR="00863EE3" w:rsidRPr="00E17EFD">
        <w:t xml:space="preserve"> </w:t>
      </w:r>
      <w:r w:rsidR="00863EE3">
        <w:t>размеров</w:t>
      </w:r>
      <w:r w:rsidR="00863EE3" w:rsidRPr="00E17EFD">
        <w:t xml:space="preserve"> </w:t>
      </w:r>
      <w:r w:rsidR="00863EE3">
        <w:t>карты</w:t>
      </w:r>
      <w:r w:rsidR="00863EE3" w:rsidRPr="00E17EFD">
        <w:t>.</w:t>
      </w:r>
    </w:p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4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>if (!IntRect(350, 570, 350, 30).contains(Mouse::getPosition(window))) { isNameInp = false; }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Check_in.loadFromFile("pict/vacancy_cell.jpg");</w:t>
      </w:r>
    </w:p>
    <w:p w:rsidR="00863EE3" w:rsidRPr="00A17D2B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Check_out.loadFromFile("pict/active_cell.jpg");</w:t>
      </w:r>
    </w:p>
    <w:p w:rsidR="00863EE3" w:rsidRPr="00F8687A" w:rsidRDefault="00863EE3" w:rsidP="00863EE3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>MapSize map_size;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>if (Mouse::isButtonPressed(Mouse::Left) &amp;&amp; IntRect(955, 320, 40, 40).contains(Mouse::getPosition(window))) {map_size.switch_layer(0);}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if (Mouse::isButtonPressed(Mouse::Left) &amp;&amp; IntRect(955, 373, 40, 40).contains(Mouse::getPosition(window))) {</w:t>
      </w:r>
    </w:p>
    <w:p w:rsidR="00863EE3" w:rsidRPr="00640356" w:rsidRDefault="00863EE3" w:rsidP="00863EE3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</w:rPr>
        <w:t>map_size.switch_layer(1);</w:t>
      </w:r>
    </w:p>
    <w:p w:rsidR="00863EE3" w:rsidRPr="00640356" w:rsidRDefault="00863EE3" w:rsidP="00863EE3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}</w:t>
      </w:r>
    </w:p>
    <w:p w:rsidR="00863EE3" w:rsidRDefault="00863EE3" w:rsidP="00863EE3"/>
    <w:p w:rsidR="00863EE3" w:rsidRDefault="00863EE3" w:rsidP="00863EE3">
      <w:r>
        <w:lastRenderedPageBreak/>
        <w:t>Аналог</w:t>
      </w:r>
      <w:r w:rsidR="00B739C6">
        <w:t>ичным образом реализуется выбор остальных настроек.</w:t>
      </w:r>
    </w:p>
    <w:p w:rsidR="00B739C6" w:rsidRDefault="00640356" w:rsidP="00863EE3">
      <w:r>
        <w:t>В листинге 5</w:t>
      </w:r>
      <w:r w:rsidR="00B739C6">
        <w:t xml:space="preserve"> представлена реализация и визуализация сохранения настроек игрока, а также визуализация процесса ввода его имени.</w:t>
      </w:r>
    </w:p>
    <w:p w:rsidR="00640356" w:rsidRDefault="00640356" w:rsidP="00863EE3"/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5</w:t>
      </w:r>
    </w:p>
    <w:p w:rsidR="00640356" w:rsidRPr="00F8687A" w:rsidRDefault="00640356" w:rsidP="00640356">
      <w:pPr>
        <w:pStyle w:val="-732"/>
        <w:rPr>
          <w:lang w:val="en-US"/>
        </w:rPr>
      </w:pP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>SaveButtonTexture.loadFromFile("pict/save.png");</w:t>
      </w:r>
    </w:p>
    <w:p w:rsidR="00B739C6" w:rsidRPr="00E17EFD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E17EFD">
        <w:rPr>
          <w:lang w:val="en-US"/>
        </w:rPr>
        <w:t>Sprite SaveButton(SaveButtonTexture);</w:t>
      </w:r>
    </w:p>
    <w:p w:rsidR="00B739C6" w:rsidRPr="00E17EFD" w:rsidRDefault="00B739C6" w:rsidP="00B739C6">
      <w:pPr>
        <w:pStyle w:val="-732"/>
        <w:rPr>
          <w:lang w:val="en-US"/>
        </w:rPr>
      </w:pPr>
      <w:r w:rsidRPr="00E17EFD">
        <w:rPr>
          <w:lang w:val="en-US"/>
        </w:rPr>
        <w:tab/>
        <w:t>SaveButton.setPosition(464, 655);</w:t>
      </w:r>
    </w:p>
    <w:p w:rsidR="00B739C6" w:rsidRPr="00E17EFD" w:rsidRDefault="00B739C6" w:rsidP="00B739C6">
      <w:pPr>
        <w:pStyle w:val="-732"/>
        <w:rPr>
          <w:lang w:val="en-US"/>
        </w:rPr>
      </w:pP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>if (IntRect(464, 655, 320, 120).contains(Mouse::getPosition(window))) { SaveButton.setColor(Color(105, 101, 101, 160)); SaveIs = true; }</w:t>
      </w:r>
    </w:p>
    <w:p w:rsidR="00B739C6" w:rsidRPr="00F8687A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F8687A">
        <w:rPr>
          <w:lang w:val="en-US"/>
        </w:rPr>
        <w:t>else SaveIs = false;</w:t>
      </w:r>
    </w:p>
    <w:p w:rsidR="00B739C6" w:rsidRPr="00F8687A" w:rsidRDefault="00B739C6" w:rsidP="00B739C6">
      <w:pPr>
        <w:pStyle w:val="-732"/>
        <w:rPr>
          <w:lang w:val="en-US"/>
        </w:rPr>
      </w:pPr>
    </w:p>
    <w:p w:rsidR="00B739C6" w:rsidRPr="00E17EFD" w:rsidRDefault="00B739C6" w:rsidP="00B739C6">
      <w:pPr>
        <w:pStyle w:val="-732"/>
        <w:rPr>
          <w:lang w:val="en-US"/>
        </w:rPr>
      </w:pPr>
      <w:r w:rsidRPr="00F8687A">
        <w:rPr>
          <w:lang w:val="en-US"/>
        </w:rPr>
        <w:tab/>
      </w:r>
      <w:r w:rsidRPr="00B739C6">
        <w:rPr>
          <w:lang w:val="en-US"/>
        </w:rPr>
        <w:t>if (IntRect(40, 370, 330, 30).contains(Mouse::getPosition(window))) { InputFill.setFillColor(Color(255, 255, 255, 250)); isNameInp = true; 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>//</w:t>
      </w:r>
      <w:r>
        <w:t>Логика</w:t>
      </w:r>
      <w:r w:rsidRPr="00B739C6">
        <w:rPr>
          <w:lang w:val="en-US"/>
        </w:rPr>
        <w:t xml:space="preserve"> </w:t>
      </w:r>
      <w:r>
        <w:t>сохранения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  <w:t>if (Mouse::isButtonPressed(Mouse::Left) &amp;&amp; SaveIs) 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status = 0;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Settings.close();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Settings.open("Config.txt", ios_base::out);</w:t>
      </w:r>
    </w:p>
    <w:p w:rsidR="00B739C6" w:rsidRDefault="00B739C6" w:rsidP="00B739C6">
      <w:pPr>
        <w:pStyle w:val="-732"/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>
        <w:t>//Инициализация имени игрока и запись всех параметров в файл</w:t>
      </w:r>
    </w:p>
    <w:p w:rsidR="00B739C6" w:rsidRPr="00B739C6" w:rsidRDefault="00B739C6" w:rsidP="00B739C6">
      <w:pPr>
        <w:pStyle w:val="-732"/>
        <w:rPr>
          <w:lang w:val="en-US"/>
        </w:rPr>
      </w:pPr>
      <w:r>
        <w:tab/>
      </w:r>
      <w:r>
        <w:tab/>
      </w:r>
      <w:r>
        <w:tab/>
      </w:r>
      <w:r w:rsidRPr="00B739C6">
        <w:rPr>
          <w:lang w:val="en-US"/>
        </w:rPr>
        <w:t>if(PlN.length()!=0){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PlayerName = PlN;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PlayerNameInput.setString(PlN);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PlayerNameOutScreen.setString(PlN);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else 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PlayerName = PlayerNameOutScreen.getString();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PlayerNameInput.setString(PlayerNameOutScreen.getString());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active_layout &lt;&lt; endl;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PlayerName &lt;&lt; endl;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active_color+1 &lt;&lt; endl;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active_size &lt;&lt; endl;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active_rounds+1 &lt;&lt; endl;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Settings &lt;&lt; active_Bots&lt;&lt; endl;</w:t>
      </w:r>
    </w:p>
    <w:p w:rsidR="00B739C6" w:rsidRDefault="00B739C6" w:rsidP="00B739C6">
      <w:pPr>
        <w:pStyle w:val="-732"/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>
        <w:t>Settings.close();</w:t>
      </w:r>
    </w:p>
    <w:p w:rsidR="00B739C6" w:rsidRDefault="00B739C6" w:rsidP="00B739C6">
      <w:pPr>
        <w:pStyle w:val="-732"/>
        <w:rPr>
          <w:lang w:val="en-US"/>
        </w:rPr>
      </w:pPr>
      <w:r>
        <w:tab/>
        <w:t>}</w:t>
      </w:r>
    </w:p>
    <w:p w:rsidR="00380B1A" w:rsidRDefault="00380B1A" w:rsidP="00380B1A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6" w:name="_Toc89992924"/>
      <w:r>
        <w:t xml:space="preserve">Заголовочный файл </w:t>
      </w:r>
      <w:r>
        <w:rPr>
          <w:lang w:val="en-US"/>
        </w:rPr>
        <w:t>“menu.h”</w:t>
      </w:r>
      <w:bookmarkEnd w:id="6"/>
    </w:p>
    <w:p w:rsidR="003357E3" w:rsidRDefault="00BE0EE3" w:rsidP="001C548B">
      <w:r>
        <w:t>Данный</w:t>
      </w:r>
      <w:r w:rsidR="009074D5">
        <w:t xml:space="preserve"> файл отвечает за гл</w:t>
      </w:r>
      <w:r w:rsidR="00995F63">
        <w:t>авное</w:t>
      </w:r>
      <w:r w:rsidR="009074D5">
        <w:t xml:space="preserve"> меню. Он включает отрисовку фона меню, основных кнопок, наведения и нажатия на них.</w:t>
      </w:r>
      <w:r w:rsidR="003357E3">
        <w:t xml:space="preserve"> </w:t>
      </w:r>
      <w:r w:rsidR="005A56CE">
        <w:t xml:space="preserve">Весь данный функционал содержит </w:t>
      </w:r>
      <w:r w:rsidR="005A56CE">
        <w:lastRenderedPageBreak/>
        <w:t xml:space="preserve">в себе функция </w:t>
      </w:r>
      <w:r w:rsidR="005A56CE" w:rsidRPr="00640356">
        <w:rPr>
          <w:rStyle w:val="af5"/>
        </w:rPr>
        <w:t>menu</w:t>
      </w:r>
      <w:r w:rsidR="005A56CE" w:rsidRPr="005A56CE">
        <w:t xml:space="preserve">. </w:t>
      </w:r>
      <w:r w:rsidR="00640356">
        <w:t>В листинге 6</w:t>
      </w:r>
      <w:r w:rsidR="003357E3">
        <w:t xml:space="preserve"> представлена реализация фона меню и кнопки одиночного режима игры, процесса наведения на нее курсора и нажатия.</w:t>
      </w:r>
      <w:r w:rsidR="00640356">
        <w:t xml:space="preserve"> </w:t>
      </w:r>
      <w:r w:rsidR="005A56CE" w:rsidRPr="005A56CE">
        <w:t>При нажатии кнопки,</w:t>
      </w:r>
      <w:r w:rsidR="00596783">
        <w:t xml:space="preserve"> </w:t>
      </w:r>
      <w:r w:rsidR="005A56CE" w:rsidRPr="005A56CE">
        <w:t xml:space="preserve">отвечающей за одиночный режим игры, переменная </w:t>
      </w:r>
      <w:r w:rsidR="005A56CE" w:rsidRPr="005221BE">
        <w:rPr>
          <w:rStyle w:val="af5"/>
        </w:rPr>
        <w:t>status</w:t>
      </w:r>
      <w:r w:rsidR="005A56CE" w:rsidRPr="005A56CE">
        <w:t xml:space="preserve"> принимает значение 1, что запускает игровой п</w:t>
      </w:r>
      <w:r w:rsidR="005A56CE">
        <w:t>р</w:t>
      </w:r>
      <w:r w:rsidR="005A56CE" w:rsidRPr="005A56CE">
        <w:t xml:space="preserve">оцесс </w:t>
      </w:r>
      <w:r w:rsidR="005A56CE">
        <w:t xml:space="preserve">в одиночном режиме(реализовано в </w:t>
      </w:r>
      <w:r w:rsidR="005A56CE" w:rsidRPr="006908B6">
        <w:rPr>
          <w:rStyle w:val="af2"/>
        </w:rPr>
        <w:t>game.h</w:t>
      </w:r>
      <w:r w:rsidR="005A56CE">
        <w:t xml:space="preserve"> </w:t>
      </w:r>
      <w:r w:rsidR="006908B6">
        <w:t xml:space="preserve">и </w:t>
      </w:r>
      <w:r w:rsidR="005A56CE" w:rsidRPr="006908B6">
        <w:rPr>
          <w:rStyle w:val="af2"/>
        </w:rPr>
        <w:t>main_menu_interface.cpp</w:t>
      </w:r>
      <w:r w:rsidR="005A56CE">
        <w:t>)</w:t>
      </w:r>
      <w:r w:rsidR="005A56CE" w:rsidRPr="005A56CE">
        <w:t>.</w:t>
      </w:r>
    </w:p>
    <w:p w:rsidR="00640356" w:rsidRDefault="00640356" w:rsidP="001C548B"/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6</w:t>
      </w:r>
    </w:p>
    <w:p w:rsidR="00640356" w:rsidRPr="00F8687A" w:rsidRDefault="00640356" w:rsidP="00640356">
      <w:pPr>
        <w:pStyle w:val="-732"/>
        <w:rPr>
          <w:lang w:val="en-US"/>
        </w:rPr>
      </w:pPr>
    </w:p>
    <w:p w:rsidR="005A56CE" w:rsidRPr="00E17EFD" w:rsidRDefault="005A56CE" w:rsidP="003357E3">
      <w:pPr>
        <w:pStyle w:val="-732"/>
        <w:rPr>
          <w:lang w:val="en-US"/>
        </w:rPr>
      </w:pPr>
      <w:r w:rsidRPr="00E17EFD">
        <w:rPr>
          <w:lang w:val="en-US"/>
        </w:rPr>
        <w:t>extern int status;</w:t>
      </w:r>
    </w:p>
    <w:p w:rsidR="005A56CE" w:rsidRPr="00E17EFD" w:rsidRDefault="005A56CE" w:rsidP="003357E3">
      <w:pPr>
        <w:pStyle w:val="-732"/>
        <w:rPr>
          <w:lang w:val="en-US"/>
        </w:rPr>
      </w:pPr>
    </w:p>
    <w:p w:rsidR="005A56CE" w:rsidRPr="005A56CE" w:rsidRDefault="005A56CE" w:rsidP="003357E3">
      <w:pPr>
        <w:pStyle w:val="-732"/>
        <w:rPr>
          <w:lang w:val="en-US"/>
        </w:rPr>
      </w:pPr>
      <w:r w:rsidRPr="005A56CE">
        <w:rPr>
          <w:lang w:val="en-US"/>
        </w:rPr>
        <w:t>void menu(RenderWindow&amp; window) {</w:t>
      </w:r>
    </w:p>
    <w:p w:rsidR="003357E3" w:rsidRPr="005A56CE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Text</w:t>
      </w:r>
      <w:r>
        <w:rPr>
          <w:lang w:val="en-US"/>
        </w:rPr>
        <w:t xml:space="preserve">ure SinglePlayerButtonTexture, </w:t>
      </w:r>
      <w:r w:rsidRPr="003357E3">
        <w:rPr>
          <w:lang w:val="en-US"/>
        </w:rPr>
        <w:t>menuBackgroundTexture;</w:t>
      </w:r>
    </w:p>
    <w:p w:rsidR="003357E3" w:rsidRPr="005A56CE" w:rsidRDefault="003357E3" w:rsidP="003357E3">
      <w:pPr>
        <w:pStyle w:val="-732"/>
        <w:rPr>
          <w:lang w:val="en-US"/>
        </w:rPr>
      </w:pP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SinglePlayerButtonTexture.loadFromFile("pict/111.png");</w:t>
      </w:r>
    </w:p>
    <w:p w:rsidR="003357E3" w:rsidRPr="00E17EFD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menuBackgroundTexture.loadFromFile("pict/background.png");</w:t>
      </w:r>
    </w:p>
    <w:p w:rsidR="003357E3" w:rsidRPr="00E17EFD" w:rsidRDefault="003357E3" w:rsidP="003357E3">
      <w:pPr>
        <w:pStyle w:val="-732"/>
        <w:rPr>
          <w:lang w:val="en-US"/>
        </w:rPr>
      </w:pPr>
    </w:p>
    <w:p w:rsidR="003357E3" w:rsidRPr="00E17EFD" w:rsidRDefault="003357E3" w:rsidP="003357E3">
      <w:pPr>
        <w:pStyle w:val="-732"/>
        <w:rPr>
          <w:lang w:val="en-US"/>
        </w:rPr>
      </w:pPr>
      <w:r>
        <w:rPr>
          <w:lang w:val="en-US"/>
        </w:rPr>
        <w:t>Sprite</w:t>
      </w:r>
      <w:r w:rsidRPr="003357E3">
        <w:rPr>
          <w:lang w:val="en-US"/>
        </w:rPr>
        <w:t xml:space="preserve"> SinglePlayerButton(SinglePlayerButtonTexture), menuBg(menuBackgroundTexture);</w:t>
      </w:r>
    </w:p>
    <w:p w:rsidR="003357E3" w:rsidRPr="00E17EFD" w:rsidRDefault="003357E3" w:rsidP="003357E3">
      <w:pPr>
        <w:pStyle w:val="-732"/>
        <w:rPr>
          <w:lang w:val="en-US"/>
        </w:rPr>
      </w:pPr>
    </w:p>
    <w:p w:rsidR="003357E3" w:rsidRPr="00F8687A" w:rsidRDefault="003357E3" w:rsidP="003357E3">
      <w:pPr>
        <w:pStyle w:val="-732"/>
        <w:rPr>
          <w:lang w:val="en-US"/>
        </w:rPr>
      </w:pPr>
      <w:r w:rsidRPr="00F8687A">
        <w:rPr>
          <w:lang w:val="en-US"/>
        </w:rPr>
        <w:t>SinglePlayerButton.setPosition(455, 340);</w:t>
      </w:r>
    </w:p>
    <w:p w:rsidR="003357E3" w:rsidRPr="00F8687A" w:rsidRDefault="003357E3" w:rsidP="003357E3">
      <w:pPr>
        <w:pStyle w:val="-73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87A">
        <w:rPr>
          <w:lang w:val="en-US"/>
        </w:rPr>
        <w:t>menuBg.setPosition(0, 0);</w:t>
      </w:r>
    </w:p>
    <w:p w:rsidR="003357E3" w:rsidRPr="00E17EFD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if (IntRect(455, 340, 150, 108).contains(Mouse::getPosition(window))) { SinglePlayerButton.setColor(Color(105, 101, 101, 160)); menuNum = 1;}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if (Mouse::isButtonPressed(Mouse::Left))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{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  <w:t>if (menuNum == 1) { status = 1;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  <w:t>if (menuNum == 2) { status = 2;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  <w:t>if (menuNum == 3) { status = 3;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  <w:t>if (menuNum == 4) { status = 4;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}</w:t>
      </w:r>
    </w:p>
    <w:p w:rsidR="003357E3" w:rsidRPr="003357E3" w:rsidRDefault="003357E3" w:rsidP="003357E3">
      <w:pPr>
        <w:pStyle w:val="-732"/>
        <w:rPr>
          <w:lang w:val="en-US"/>
        </w:rPr>
      </w:pP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window.draw(menuBg);</w:t>
      </w:r>
    </w:p>
    <w:p w:rsidR="003357E3" w:rsidRPr="00E17EFD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window.draw(SinglePlayerButton);</w:t>
      </w:r>
    </w:p>
    <w:p w:rsidR="003357E3" w:rsidRDefault="003357E3" w:rsidP="003357E3">
      <w:pPr>
        <w:pStyle w:val="-732"/>
      </w:pPr>
      <w:r w:rsidRPr="00E17EFD">
        <w:rPr>
          <w:lang w:val="en-US"/>
        </w:rPr>
        <w:tab/>
      </w:r>
      <w:r>
        <w:t>window.display();</w:t>
      </w:r>
    </w:p>
    <w:p w:rsidR="003357E3" w:rsidRPr="00E17EFD" w:rsidRDefault="003357E3" w:rsidP="003357E3">
      <w:pPr>
        <w:pStyle w:val="-732"/>
      </w:pPr>
      <w:r>
        <w:t>}</w:t>
      </w:r>
    </w:p>
    <w:p w:rsidR="005A56CE" w:rsidRPr="00E17EFD" w:rsidRDefault="005A56CE" w:rsidP="005A56CE"/>
    <w:p w:rsidR="005A56CE" w:rsidRDefault="005A56CE" w:rsidP="00596783">
      <w:r w:rsidRPr="005A56CE">
        <w:t xml:space="preserve">Аналогичным </w:t>
      </w:r>
      <w:r>
        <w:t>образом прописываются остальные кнопки главного меню:</w:t>
      </w:r>
    </w:p>
    <w:p w:rsidR="005A56CE" w:rsidRDefault="005A56CE" w:rsidP="005A56CE">
      <w:pPr>
        <w:pStyle w:val="732-"/>
      </w:pPr>
      <w:r>
        <w:t>Кнопка настроек;</w:t>
      </w:r>
    </w:p>
    <w:p w:rsidR="005A56CE" w:rsidRDefault="005A56CE" w:rsidP="00B814CE">
      <w:pPr>
        <w:pStyle w:val="732-"/>
      </w:pPr>
      <w:r>
        <w:t>Кнопка выхода из игры.</w:t>
      </w:r>
    </w:p>
    <w:p w:rsidR="00B814CE" w:rsidRDefault="00B814CE" w:rsidP="00B814CE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7" w:name="_Toc89992925"/>
      <w:r>
        <w:lastRenderedPageBreak/>
        <w:t xml:space="preserve">Заголовочный файл </w:t>
      </w:r>
      <w:r>
        <w:rPr>
          <w:lang w:val="en-US"/>
        </w:rPr>
        <w:t>“game.h”</w:t>
      </w:r>
      <w:bookmarkEnd w:id="7"/>
    </w:p>
    <w:p w:rsidR="009074D5" w:rsidRDefault="00BE0EE3" w:rsidP="001C548B">
      <w:r>
        <w:t>Данный</w:t>
      </w:r>
      <w:r w:rsidR="009074D5" w:rsidRPr="005A56CE">
        <w:t xml:space="preserve"> </w:t>
      </w:r>
      <w:r w:rsidR="009074D5">
        <w:t>файл</w:t>
      </w:r>
      <w:r w:rsidR="009074D5" w:rsidRPr="005A56CE">
        <w:t xml:space="preserve"> </w:t>
      </w:r>
      <w:r w:rsidR="009074D5">
        <w:t>реализует</w:t>
      </w:r>
      <w:r w:rsidR="009074D5" w:rsidRPr="005A56CE">
        <w:t xml:space="preserve"> </w:t>
      </w:r>
      <w:r w:rsidR="005A56CE">
        <w:t>логику игрового процесса и его визуализацию.</w:t>
      </w:r>
      <w:r w:rsidR="00873207">
        <w:t xml:space="preserve"> Функция </w:t>
      </w:r>
      <w:r w:rsidR="00873207" w:rsidRPr="005221BE">
        <w:rPr>
          <w:rStyle w:val="af5"/>
        </w:rPr>
        <w:t>set</w:t>
      </w:r>
      <w:r w:rsidR="000208FE" w:rsidRPr="005221BE">
        <w:rPr>
          <w:rStyle w:val="af5"/>
        </w:rPr>
        <w:t>С</w:t>
      </w:r>
      <w:r w:rsidR="00873207" w:rsidRPr="005221BE">
        <w:rPr>
          <w:rStyle w:val="af5"/>
        </w:rPr>
        <w:t>onfig</w:t>
      </w:r>
      <w:r w:rsidR="00873207">
        <w:t xml:space="preserve"> настраивает все начальные игровые параметры в соответствии с указанными игроком данными в настройках</w:t>
      </w:r>
      <w:r w:rsidR="000208FE">
        <w:t xml:space="preserve">. Ее </w:t>
      </w:r>
      <w:r w:rsidR="00640356">
        <w:t>реализация показана в листинге 7</w:t>
      </w:r>
      <w:r w:rsidR="000208FE">
        <w:t>.</w:t>
      </w:r>
    </w:p>
    <w:p w:rsidR="00BE0EE3" w:rsidRDefault="00BE0EE3" w:rsidP="001C548B"/>
    <w:p w:rsidR="00BE0EE3" w:rsidRPr="00BE0EE3" w:rsidRDefault="00BE0EE3" w:rsidP="00BE0EE3">
      <w:pPr>
        <w:pStyle w:val="732-5"/>
        <w:rPr>
          <w:lang w:val="ru-RU"/>
        </w:rPr>
      </w:pPr>
      <w:r>
        <w:rPr>
          <w:lang w:val="ru-RU"/>
        </w:rPr>
        <w:t>Листинг 7</w:t>
      </w:r>
    </w:p>
    <w:p w:rsidR="000208FE" w:rsidRPr="00CF1C68" w:rsidRDefault="000208FE" w:rsidP="000208FE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  <w:lang w:val="en-US"/>
        </w:rPr>
        <w:t>void setConfig() {</w:t>
      </w:r>
    </w:p>
    <w:p w:rsidR="000208FE" w:rsidRPr="00CF1C68" w:rsidRDefault="000208FE" w:rsidP="000208FE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  <w:lang w:val="en-US"/>
        </w:rPr>
        <w:tab/>
        <w:t>ifstream ConfigFile(ConfigPath, ios::in);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CF1C68">
        <w:rPr>
          <w:sz w:val="20"/>
          <w:szCs w:val="20"/>
          <w:lang w:val="en-US"/>
        </w:rPr>
        <w:tab/>
      </w:r>
      <w:r w:rsidRPr="00640356">
        <w:rPr>
          <w:sz w:val="20"/>
          <w:szCs w:val="20"/>
        </w:rPr>
        <w:t>//Если файл не найден - настройки по умолчанию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</w:rPr>
        <w:tab/>
      </w:r>
      <w:r w:rsidRPr="00640356">
        <w:rPr>
          <w:sz w:val="20"/>
          <w:szCs w:val="20"/>
          <w:lang w:val="en-US"/>
        </w:rPr>
        <w:t>if (!ConfigFile.is_open())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setTexture(MapBackgroundL, TextureL, 3);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</w:rPr>
        <w:t>return;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}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string Line; //Строка принимает настройки из Config.txt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</w:rPr>
        <w:tab/>
      </w:r>
      <w:r w:rsidRPr="00640356">
        <w:rPr>
          <w:sz w:val="20"/>
          <w:szCs w:val="20"/>
          <w:lang w:val="en-US"/>
        </w:rPr>
        <w:t>//</w:t>
      </w:r>
      <w:r w:rsidRPr="00640356">
        <w:rPr>
          <w:sz w:val="20"/>
          <w:szCs w:val="20"/>
        </w:rPr>
        <w:t>Раскладка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if (Line == "1")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MyKeyboard.Up = Keyboard::Up;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MyKeyboard.Down = Keyboard::Down;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MyKeyboard.Left = Keyboard::Left;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MyKeyboard.Right = Keyboard::Right;</w:t>
      </w:r>
    </w:p>
    <w:p w:rsidR="000208FE" w:rsidRPr="00F8687A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Name);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int NameColorCode = 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switch (atoi(Line.c_str()))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case 1: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 = Color::Black;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NameColorCode = 3;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break;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case 2: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 = Color::Red;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NameColorCode = 4;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break;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case 3: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 = Color::Blue;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NameColorCode = 5;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break;</w:t>
      </w:r>
    </w:p>
    <w:p w:rsidR="000208FE" w:rsidRPr="00F8687A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if (Line == "1")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CountOfCellsX = 40;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CountOfCellsY = 32;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CellSize = 25;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SpeedCoeff = 20;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  <w:t>setTexture(MapBackgroundB, TextureB, NameColorCode);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else {setTexture(MapBackgroundL, TextureL, NameColorCode);}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Line);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CountOfRounds = atoi(Line.c_str());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getline(ConfigFile, Line);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CountOfBots = atoi(Line.c_str());</w:t>
      </w:r>
    </w:p>
    <w:p w:rsidR="000208FE" w:rsidRPr="00F8687A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  <w:t>ConfigFile</w:t>
      </w:r>
      <w:r w:rsidRPr="00F8687A">
        <w:rPr>
          <w:sz w:val="20"/>
          <w:szCs w:val="20"/>
        </w:rPr>
        <w:t>.</w:t>
      </w:r>
      <w:r w:rsidRPr="00640356">
        <w:rPr>
          <w:sz w:val="20"/>
          <w:szCs w:val="20"/>
          <w:lang w:val="en-US"/>
        </w:rPr>
        <w:t>close</w:t>
      </w:r>
      <w:r w:rsidRPr="00F8687A">
        <w:rPr>
          <w:sz w:val="20"/>
          <w:szCs w:val="20"/>
        </w:rPr>
        <w:t>();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F8687A">
        <w:rPr>
          <w:sz w:val="20"/>
          <w:szCs w:val="20"/>
        </w:rPr>
        <w:t>}</w:t>
      </w:r>
    </w:p>
    <w:p w:rsidR="000208FE" w:rsidRDefault="000208FE" w:rsidP="000208FE"/>
    <w:p w:rsidR="000208FE" w:rsidRDefault="000208FE" w:rsidP="000208FE">
      <w:r>
        <w:lastRenderedPageBreak/>
        <w:t>Для реализации игрового</w:t>
      </w:r>
      <w:r w:rsidR="001274D8">
        <w:t xml:space="preserve"> процесса было создано 2 основных класса</w:t>
      </w:r>
      <w:r w:rsidR="00663A57">
        <w:t>:</w:t>
      </w:r>
    </w:p>
    <w:p w:rsidR="00663A57" w:rsidRDefault="00663A57" w:rsidP="00663A57">
      <w:pPr>
        <w:pStyle w:val="732-"/>
      </w:pPr>
      <w:r>
        <w:t>Snake – класс, описывающий алгоритм удлинения змейки, процесс ее управления, исходы столкновения с различными препятствиями и случайные генерации яблока на игровом поле.</w:t>
      </w:r>
    </w:p>
    <w:p w:rsidR="00022B5F" w:rsidRDefault="00663A57" w:rsidP="00D80FF5">
      <w:pPr>
        <w:pStyle w:val="732-"/>
      </w:pPr>
      <w:r>
        <w:t>SnakeBot</w:t>
      </w:r>
      <w:r w:rsidR="001274D8" w:rsidRPr="001274D8">
        <w:t xml:space="preserve"> – класс,</w:t>
      </w:r>
      <w:r w:rsidR="001274D8">
        <w:t xml:space="preserve"> </w:t>
      </w:r>
      <w:r w:rsidR="001274D8" w:rsidRPr="001274D8">
        <w:t>методы которого описывают поведение ботов, умеющих играть по выгодной для них стратегии, избегая столкновений и добираясь до яблока по кратчайшму пути.</w:t>
      </w:r>
    </w:p>
    <w:p w:rsidR="001274D8" w:rsidRPr="001274D8" w:rsidRDefault="00BE0EE3" w:rsidP="001274D8">
      <w:r>
        <w:t>В листинге 8</w:t>
      </w:r>
      <w:r w:rsidR="001274D8">
        <w:t xml:space="preserve"> представлена реализация метода </w:t>
      </w:r>
      <w:r w:rsidR="001274D8" w:rsidRPr="006908B6">
        <w:rPr>
          <w:rStyle w:val="af5"/>
        </w:rPr>
        <w:t>grow</w:t>
      </w:r>
      <w:r w:rsidR="00D80FF5">
        <w:rPr>
          <w:rStyle w:val="af5"/>
        </w:rPr>
        <w:t xml:space="preserve"> </w:t>
      </w:r>
      <w:r w:rsidR="00D80FF5" w:rsidRPr="00D80FF5">
        <w:t>класса</w:t>
      </w:r>
      <w:r w:rsidR="00D80FF5">
        <w:rPr>
          <w:rStyle w:val="af5"/>
        </w:rPr>
        <w:t xml:space="preserve"> </w:t>
      </w:r>
      <w:r w:rsidR="00D80FF5">
        <w:rPr>
          <w:rStyle w:val="af5"/>
          <w:lang w:val="en-US"/>
        </w:rPr>
        <w:t>Snake</w:t>
      </w:r>
      <w:r w:rsidR="001274D8" w:rsidRPr="001274D8">
        <w:t>.</w:t>
      </w:r>
    </w:p>
    <w:p w:rsidR="001274D8" w:rsidRDefault="001274D8" w:rsidP="001274D8"/>
    <w:p w:rsidR="00BE0EE3" w:rsidRPr="000B7724" w:rsidRDefault="00BE0EE3" w:rsidP="00BE0EE3">
      <w:pPr>
        <w:pStyle w:val="732-5"/>
      </w:pPr>
      <w:r>
        <w:rPr>
          <w:lang w:val="ru-RU"/>
        </w:rPr>
        <w:t>Листинг</w:t>
      </w:r>
      <w:r w:rsidRPr="000B7724">
        <w:t xml:space="preserve"> 8</w:t>
      </w:r>
    </w:p>
    <w:p w:rsidR="00BE0EE3" w:rsidRPr="000B7724" w:rsidRDefault="00BE0EE3" w:rsidP="00BE0EE3">
      <w:pPr>
        <w:pStyle w:val="-732"/>
        <w:rPr>
          <w:lang w:val="en-US"/>
        </w:rPr>
      </w:pP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>void grow() {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unsigned newX(snake[0].X), newY(snake[0].Y);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plane[newY][newX].Condition = PlaneCondition::Body;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switch (newDirection)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{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case Direction::Up: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newY--;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break;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case Direction::Down:</w:t>
      </w:r>
    </w:p>
    <w:p w:rsidR="001274D8" w:rsidRPr="00E17EFD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E17EFD">
        <w:rPr>
          <w:lang w:val="en-US"/>
        </w:rPr>
        <w:t>newY++;</w:t>
      </w:r>
    </w:p>
    <w:p w:rsidR="001274D8" w:rsidRPr="00E17EFD" w:rsidRDefault="001274D8" w:rsidP="009A3FDE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r w:rsidRPr="00E17EFD">
        <w:rPr>
          <w:lang w:val="en-US"/>
        </w:rPr>
        <w:tab/>
        <w:t>break;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r w:rsidRPr="001274D8">
        <w:rPr>
          <w:lang w:val="en-US"/>
        </w:rPr>
        <w:t>case Direction::Left: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newX--;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break;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case Direction::Right: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newX++;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  <w:t>break;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}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snake.insert(snake.begin(), { newX, newY });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plane[newY][newX].Condition = PlaneCondition::Head;</w:t>
      </w:r>
    </w:p>
    <w:p w:rsidR="001274D8" w:rsidRPr="001274D8" w:rsidRDefault="001274D8" w:rsidP="009A3FDE">
      <w:pPr>
        <w:pStyle w:val="-732"/>
      </w:pPr>
      <w:r w:rsidRPr="001274D8">
        <w:rPr>
          <w:lang w:val="en-US"/>
        </w:rPr>
        <w:tab/>
      </w:r>
      <w:r>
        <w:t>}</w:t>
      </w:r>
    </w:p>
    <w:p w:rsidR="009A3FDE" w:rsidRDefault="009A3FDE" w:rsidP="001C548B"/>
    <w:p w:rsidR="009A3FDE" w:rsidRDefault="009A3FDE" w:rsidP="001C548B">
      <w:r>
        <w:t>Данный метод определяет логику удлинения змейки при съедании яблока – голова змейки переносится вперед на одну клетку вдоль направления движения(т.е. на место яблока).</w:t>
      </w:r>
    </w:p>
    <w:p w:rsidR="009A3FDE" w:rsidRDefault="00BE0EE3" w:rsidP="001C548B">
      <w:r>
        <w:t>В листинге 9</w:t>
      </w:r>
      <w:r w:rsidR="009A3FDE">
        <w:t xml:space="preserve"> представлена реализация метода</w:t>
      </w:r>
      <w:r w:rsidR="009A3FDE" w:rsidRPr="009A3FDE">
        <w:t xml:space="preserve"> </w:t>
      </w:r>
      <w:r w:rsidR="009A3FDE" w:rsidRPr="006908B6">
        <w:rPr>
          <w:rStyle w:val="af5"/>
        </w:rPr>
        <w:t>control</w:t>
      </w:r>
      <w:r w:rsidR="009A3FDE">
        <w:t>, отвечающего за управление змейкой.</w:t>
      </w:r>
    </w:p>
    <w:p w:rsidR="009A3FDE" w:rsidRDefault="009A3FDE" w:rsidP="001C548B"/>
    <w:p w:rsidR="00BE0EE3" w:rsidRDefault="00BE0EE3" w:rsidP="001C548B"/>
    <w:p w:rsidR="00BE0EE3" w:rsidRPr="000B7724" w:rsidRDefault="00BE0EE3" w:rsidP="001C548B">
      <w:pPr>
        <w:rPr>
          <w:lang w:val="en-US"/>
        </w:rPr>
      </w:pPr>
      <w:r>
        <w:lastRenderedPageBreak/>
        <w:t>Листинг</w:t>
      </w:r>
      <w:r w:rsidRPr="000B7724">
        <w:rPr>
          <w:lang w:val="en-US"/>
        </w:rPr>
        <w:t xml:space="preserve"> 9</w:t>
      </w:r>
    </w:p>
    <w:p w:rsidR="00BE0EE3" w:rsidRPr="000B7724" w:rsidRDefault="00BE0EE3" w:rsidP="001C548B">
      <w:pPr>
        <w:rPr>
          <w:lang w:val="en-US"/>
        </w:rPr>
      </w:pPr>
    </w:p>
    <w:p w:rsidR="009A3FDE" w:rsidRPr="000B7724" w:rsidRDefault="009A3FDE" w:rsidP="009A3FDE">
      <w:pPr>
        <w:pStyle w:val="-732"/>
        <w:rPr>
          <w:lang w:val="en-US"/>
        </w:rPr>
      </w:pPr>
      <w:r w:rsidRPr="000B7724">
        <w:rPr>
          <w:lang w:val="en-US"/>
        </w:rPr>
        <w:t>void control() {</w:t>
      </w:r>
    </w:p>
    <w:p w:rsidR="009A3FDE" w:rsidRPr="000B7724" w:rsidRDefault="009A3FDE" w:rsidP="009A3FDE">
      <w:pPr>
        <w:pStyle w:val="-732"/>
        <w:rPr>
          <w:lang w:val="en-US"/>
        </w:rPr>
      </w:pPr>
      <w:r w:rsidRPr="000B7724">
        <w:rPr>
          <w:lang w:val="en-US"/>
        </w:rPr>
        <w:tab/>
      </w:r>
      <w:r w:rsidRPr="000B7724">
        <w:rPr>
          <w:lang w:val="en-US"/>
        </w:rPr>
        <w:tab/>
        <w:t>//</w:t>
      </w:r>
      <w:r>
        <w:t>Управление</w:t>
      </w:r>
      <w:r w:rsidRPr="000B7724">
        <w:rPr>
          <w:lang w:val="en-US"/>
        </w:rPr>
        <w:t xml:space="preserve"> </w:t>
      </w:r>
      <w:r>
        <w:t>змейкой</w:t>
      </w:r>
    </w:p>
    <w:p w:rsidR="009A3FDE" w:rsidRPr="009A3FDE" w:rsidRDefault="009A3FDE" w:rsidP="009A3FDE">
      <w:pPr>
        <w:pStyle w:val="-732"/>
        <w:rPr>
          <w:lang w:val="en-US"/>
        </w:rPr>
      </w:pPr>
      <w:r w:rsidRPr="000B7724">
        <w:rPr>
          <w:lang w:val="en-US"/>
        </w:rPr>
        <w:tab/>
      </w:r>
      <w:r w:rsidRPr="000B7724">
        <w:rPr>
          <w:lang w:val="en-US"/>
        </w:rPr>
        <w:tab/>
      </w:r>
      <w:r w:rsidRPr="009A3FDE">
        <w:rPr>
          <w:lang w:val="en-US"/>
        </w:rPr>
        <w:t>if (direction == Direction::Up || direction == Direction::Down) {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if (Keyboard::isKeyPressed(MyKeyboard.Left))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newDirection = Direction::Left;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if (Keyboard::isKeyPressed(MyKeyboard.Right))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newDirection = Direction::Right;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  <w:t>}</w:t>
      </w:r>
    </w:p>
    <w:p w:rsidR="009A3FDE" w:rsidRPr="009A3FDE" w:rsidRDefault="009A3FDE" w:rsidP="009A3FDE">
      <w:pPr>
        <w:pStyle w:val="-732"/>
        <w:rPr>
          <w:lang w:val="en-US"/>
        </w:rPr>
      </w:pP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  <w:t>if (direction == Direction::Right || direction == Direction::Left) {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if (Keyboard::isKeyPressed(MyKeyboard.Up))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newDirection = Direction::Up;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  <w:t>if (Keyboard::isKeyPressed(MyKeyboard.Down))</w:t>
      </w:r>
    </w:p>
    <w:p w:rsidR="009A3FDE" w:rsidRDefault="009A3FDE" w:rsidP="009A3FDE">
      <w:pPr>
        <w:pStyle w:val="-732"/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>
        <w:t>newDirection = Direction::Down;</w:t>
      </w:r>
    </w:p>
    <w:p w:rsidR="009A3FDE" w:rsidRDefault="009A3FDE" w:rsidP="009A3FDE">
      <w:pPr>
        <w:pStyle w:val="-732"/>
      </w:pPr>
      <w:r>
        <w:tab/>
      </w:r>
      <w:r>
        <w:tab/>
        <w:t>}</w:t>
      </w:r>
    </w:p>
    <w:p w:rsidR="009A3FDE" w:rsidRDefault="009A3FDE" w:rsidP="009A3FDE">
      <w:pPr>
        <w:pStyle w:val="-732"/>
      </w:pPr>
      <w:r>
        <w:tab/>
        <w:t>}</w:t>
      </w:r>
    </w:p>
    <w:p w:rsidR="009A3FDE" w:rsidRDefault="009A3FDE" w:rsidP="009A3FDE"/>
    <w:p w:rsidR="009A3FDE" w:rsidRDefault="009A3FDE" w:rsidP="009A3FDE">
      <w:r>
        <w:t>Здесь прописано, что изменить направление движения можно лишь на перпендикулярное исходному направлению.</w:t>
      </w:r>
    </w:p>
    <w:p w:rsidR="00BE0EE3" w:rsidRDefault="00E60B93" w:rsidP="009A3FDE">
      <w:r>
        <w:t>В</w:t>
      </w:r>
      <w:r w:rsidR="00BE0EE3">
        <w:t xml:space="preserve"> листинге 10</w:t>
      </w:r>
      <w:r w:rsidR="009A3FDE">
        <w:t xml:space="preserve"> представлен метод</w:t>
      </w:r>
      <w:r w:rsidR="009A3FDE" w:rsidRPr="009A3FDE">
        <w:t xml:space="preserve"> </w:t>
      </w:r>
      <w:r w:rsidR="009A3FDE" w:rsidRPr="006908B6">
        <w:rPr>
          <w:rStyle w:val="af5"/>
        </w:rPr>
        <w:t>move</w:t>
      </w:r>
      <w:r w:rsidR="009A3FDE">
        <w:t>, описывающий различные исходы при столкновении с различными элементами игрового поля(граница поля, яблоко</w:t>
      </w:r>
      <w:r w:rsidR="00D7160C">
        <w:t>, тело змейки – бота, или собственное тело</w:t>
      </w:r>
      <w:r w:rsidR="009A3FDE">
        <w:t>)</w:t>
      </w:r>
      <w:r w:rsidR="00D7160C">
        <w:t>.</w:t>
      </w:r>
    </w:p>
    <w:p w:rsidR="00BE0EE3" w:rsidRDefault="00D7160C" w:rsidP="009A3FDE">
      <w:r>
        <w:t>Также этот метод реализовывает передвижение змейки по игровому полю, описывая направление движения каждой клетки тела змейки. Каждая клетка тела занимает клетку предшествующей клетки, в то время как направление движения задается головой.</w:t>
      </w:r>
    </w:p>
    <w:p w:rsidR="00BE0EE3" w:rsidRPr="000B7724" w:rsidRDefault="00D674CD" w:rsidP="009A3FDE">
      <w:r>
        <w:t>П</w:t>
      </w:r>
      <w:r w:rsidR="00D7160C">
        <w:t xml:space="preserve">ри столкновении с яблоком </w:t>
      </w:r>
      <w:r>
        <w:t>увеличивается длина змейки и игроку начисляются баллы за съеденное, затем в случайном месте карты генери</w:t>
      </w:r>
      <w:r w:rsidR="00BE0EE3">
        <w:t>руется новое яблоко. В случае</w:t>
      </w:r>
      <w:r>
        <w:t xml:space="preserve"> столкновения с ботом или собственным телом функция </w:t>
      </w:r>
      <w:r w:rsidRPr="006908B6">
        <w:rPr>
          <w:rStyle w:val="af5"/>
        </w:rPr>
        <w:t>move</w:t>
      </w:r>
      <w:r>
        <w:t xml:space="preserve"> вернет значение </w:t>
      </w:r>
      <w:r w:rsidRPr="006908B6">
        <w:rPr>
          <w:rStyle w:val="af5"/>
        </w:rPr>
        <w:t>false</w:t>
      </w:r>
      <w:r>
        <w:t>(что приведет к проигрышу в раунде).</w:t>
      </w:r>
    </w:p>
    <w:p w:rsidR="00D80FF5" w:rsidRPr="000B7724" w:rsidRDefault="00D80FF5" w:rsidP="009A3FDE"/>
    <w:p w:rsidR="00D80FF5" w:rsidRPr="000B7724" w:rsidRDefault="00D80FF5" w:rsidP="009A3FDE"/>
    <w:p w:rsidR="00D80FF5" w:rsidRPr="000B7724" w:rsidRDefault="00D80FF5" w:rsidP="009A3FDE"/>
    <w:p w:rsidR="00D80FF5" w:rsidRPr="000B7724" w:rsidRDefault="00D80FF5" w:rsidP="009A3FDE"/>
    <w:p w:rsidR="00BE0EE3" w:rsidRPr="000B7724" w:rsidRDefault="00BE0EE3" w:rsidP="00BE0EE3">
      <w:pPr>
        <w:pStyle w:val="732-5"/>
      </w:pPr>
      <w:r>
        <w:rPr>
          <w:lang w:val="ru-RU"/>
        </w:rPr>
        <w:lastRenderedPageBreak/>
        <w:t>Листинг</w:t>
      </w:r>
      <w:r w:rsidRPr="000B7724">
        <w:t xml:space="preserve"> 10</w:t>
      </w:r>
    </w:p>
    <w:p w:rsidR="00BE0EE3" w:rsidRPr="000B7724" w:rsidRDefault="00BE0EE3" w:rsidP="00BE0EE3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>bool move()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const unsigned Last = snake.size() - 1;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unsigned newX(snake[0].X), newY(snake[0].Y);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switch (newDirection)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case Direction::Right: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newX++;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break;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case Direction::Left: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newX--;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break;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case Direction::Down: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newY++;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break;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case Direction::Up: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newY--;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break;</w:t>
      </w:r>
    </w:p>
    <w:p w:rsidR="00D7160C" w:rsidRPr="000B7724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}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//</w:t>
      </w:r>
      <w:r w:rsidRPr="00BE0EE3">
        <w:rPr>
          <w:sz w:val="20"/>
          <w:szCs w:val="20"/>
        </w:rPr>
        <w:t>Логика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столкновений</w:t>
      </w:r>
      <w:r w:rsidRPr="00BE0EE3">
        <w:rPr>
          <w:sz w:val="20"/>
          <w:szCs w:val="20"/>
          <w:lang w:val="en-US"/>
        </w:rPr>
        <w:t>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PlaneCondition newHead = plane[newY][newX].Condition;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if (newHead == PlaneCondition::Body || newHead == PlaneCondition::Head) return false;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if (newHead == PlaneCondition::Apple)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Apples++;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GameScore++;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playerScore();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grow();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appleSpawn();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return true;</w:t>
      </w:r>
    </w:p>
    <w:p w:rsidR="00D7160C" w:rsidRPr="00BE0EE3" w:rsidRDefault="00D7160C" w:rsidP="00D7160C">
      <w:pPr>
        <w:pStyle w:val="-732"/>
        <w:rPr>
          <w:sz w:val="20"/>
          <w:szCs w:val="20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</w:rPr>
        <w:t>}</w:t>
      </w:r>
    </w:p>
    <w:p w:rsidR="00D7160C" w:rsidRPr="00BE0EE3" w:rsidRDefault="00D7160C" w:rsidP="00D7160C">
      <w:pPr>
        <w:pStyle w:val="-732"/>
        <w:rPr>
          <w:sz w:val="20"/>
          <w:szCs w:val="20"/>
        </w:rPr>
      </w:pPr>
    </w:p>
    <w:p w:rsidR="00D7160C" w:rsidRPr="00BE0EE3" w:rsidRDefault="00D7160C" w:rsidP="00D7160C">
      <w:pPr>
        <w:pStyle w:val="-732"/>
        <w:rPr>
          <w:sz w:val="20"/>
          <w:szCs w:val="20"/>
        </w:rPr>
      </w:pPr>
      <w:r w:rsidRPr="00BE0EE3">
        <w:rPr>
          <w:sz w:val="20"/>
          <w:szCs w:val="20"/>
        </w:rPr>
        <w:tab/>
      </w:r>
      <w:r w:rsidRPr="00BE0EE3">
        <w:rPr>
          <w:sz w:val="20"/>
          <w:szCs w:val="20"/>
        </w:rPr>
        <w:tab/>
        <w:t>//Змея больше не занимает последнюю клетку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</w:rPr>
        <w:tab/>
      </w:r>
      <w:r w:rsidRPr="00BE0EE3">
        <w:rPr>
          <w:sz w:val="20"/>
          <w:szCs w:val="20"/>
        </w:rPr>
        <w:tab/>
      </w:r>
      <w:r w:rsidRPr="00BE0EE3">
        <w:rPr>
          <w:sz w:val="20"/>
          <w:szCs w:val="20"/>
          <w:lang w:val="en-US"/>
        </w:rPr>
        <w:t>plane[snake[Last].Y][snake[Last].X].Condition = PlaneCondition::Empty;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//</w:t>
      </w:r>
      <w:r w:rsidRPr="00BE0EE3">
        <w:rPr>
          <w:sz w:val="20"/>
          <w:szCs w:val="20"/>
        </w:rPr>
        <w:t>Первая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клетка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становится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телом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plane[snake[0].Y][snake[0].X].Condition = PlaneCondition::Body;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for (int i = Last; i &gt; 0; i--)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snake[i].X = snake[i - 1].X;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snake[i].Y = snake[i - 1].Y;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}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snake[0].X = newX;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snake[0].Y = newY;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plane[snake[0].Y][snake[0].X].Condition = PlaneCondition::Head;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direction = newDirection;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return true;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  <w:t>}</w:t>
      </w:r>
    </w:p>
    <w:p w:rsidR="00022B5F" w:rsidRPr="000B7724" w:rsidRDefault="00D7160C" w:rsidP="00D80FF5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>};</w:t>
      </w:r>
    </w:p>
    <w:p w:rsidR="00D80FF5" w:rsidRPr="000B7724" w:rsidRDefault="00D80FF5" w:rsidP="00D80FF5">
      <w:pPr>
        <w:rPr>
          <w:lang w:val="en-US"/>
        </w:rPr>
      </w:pPr>
    </w:p>
    <w:p w:rsidR="00D674CD" w:rsidRDefault="00D674CD" w:rsidP="001C548B">
      <w:r w:rsidRPr="006908B6">
        <w:rPr>
          <w:rStyle w:val="af5"/>
          <w:lang w:val="en-US"/>
        </w:rPr>
        <w:t>SnakeBot</w:t>
      </w:r>
      <w:r w:rsidRPr="00CF1C68">
        <w:t xml:space="preserve"> </w:t>
      </w:r>
      <w:r>
        <w:t>является</w:t>
      </w:r>
      <w:r w:rsidRPr="00CF1C68">
        <w:t xml:space="preserve"> </w:t>
      </w:r>
      <w:r>
        <w:t>дочерним</w:t>
      </w:r>
      <w:r w:rsidRPr="00CF1C68">
        <w:t xml:space="preserve"> </w:t>
      </w:r>
      <w:r>
        <w:t>классом</w:t>
      </w:r>
      <w:r w:rsidRPr="00CF1C68">
        <w:t xml:space="preserve"> </w:t>
      </w:r>
      <w:r>
        <w:t>к</w:t>
      </w:r>
      <w:r w:rsidRPr="00CF1C68">
        <w:t xml:space="preserve"> </w:t>
      </w:r>
      <w:r w:rsidRPr="006908B6">
        <w:rPr>
          <w:lang w:val="en-US"/>
        </w:rPr>
        <w:t>Snake</w:t>
      </w:r>
      <w:r w:rsidRPr="00CF1C68">
        <w:t xml:space="preserve">. </w:t>
      </w:r>
      <w:r w:rsidR="00BE0EE3">
        <w:t>В листинге 11</w:t>
      </w:r>
      <w:r>
        <w:t xml:space="preserve"> представлена реализация метода </w:t>
      </w:r>
      <w:r w:rsidRPr="006908B6">
        <w:rPr>
          <w:rStyle w:val="af5"/>
        </w:rPr>
        <w:t>Dangerous</w:t>
      </w:r>
      <w:r>
        <w:t>, кото</w:t>
      </w:r>
      <w:r w:rsidR="006F217A">
        <w:t>рый отвечает за избегания попадания ботом в ситуации, содержащие столкновения с другими ботами, игроком и границами карты.</w:t>
      </w:r>
    </w:p>
    <w:p w:rsidR="006F217A" w:rsidRDefault="006F217A" w:rsidP="001C548B"/>
    <w:p w:rsidR="00BE0EE3" w:rsidRPr="000B7724" w:rsidRDefault="00BE0EE3" w:rsidP="00BE0EE3">
      <w:pPr>
        <w:pStyle w:val="732-5"/>
      </w:pPr>
      <w:r>
        <w:rPr>
          <w:lang w:val="ru-RU"/>
        </w:rPr>
        <w:lastRenderedPageBreak/>
        <w:t>Листинг</w:t>
      </w:r>
      <w:r w:rsidRPr="00D80FF5">
        <w:t xml:space="preserve"> 11</w:t>
      </w:r>
    </w:p>
    <w:p w:rsidR="00D80FF5" w:rsidRPr="000B7724" w:rsidRDefault="00D80FF5" w:rsidP="00D80FF5">
      <w:pPr>
        <w:pStyle w:val="-732"/>
        <w:rPr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>void Dangerous(int newX, int newY, Direction assumption)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PlaneCondition MayBeIGoTo;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if (Recursion == 4)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Recursion = 0;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newDirection = Direction::Up;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return;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switch (assumption)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case (Direction::Up):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MayBeIGoTo = this-&gt;plane[newY - 1][newX].Condition;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if (MayBeIGoTo != PlaneCondition::Body &amp;&amp; MayBeIGoTo != PlaneCondition::Head) { Recursion = 0; newDirection = Direction::Up;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else { Recursion++; (Dangerous(newX, newY, Direction::Right));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break;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case (Direction::Right):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MayBeIGoTo = this-&gt;plane[newY][newX + 1].Condition;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if (MayBeIGoTo != PlaneCondition::Body &amp;&amp; MayBeIGoTo != PlaneCondition::Head) { Recursion = 0; newDirection = Direction::Right;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else { Recursion++; (Dangerous(newX, newY, Direction::Down));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break;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case (Direction::Down):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MayBeIGoTo = this-&gt;plane[newY + 1][newX].Condition;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if (MayBeIGoTo != PlaneCondition::Body &amp;&amp; MayBeIGoTo != PlaneCondition::Head) { Recursion = 0; newDirection = Direction::Down;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else { Recursion++; (Dangerous(newX, newY, Direction::Left));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break;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case (Direction::Left):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MayBeIGoTo = this-&gt;plane[newY][newX - 1].Condition;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if (MayBeIGoTo != PlaneCondition::Body &amp;&amp; MayBeIGoTo != PlaneCondition::Head) { Recursion = 0; newDirection = Direction::Left;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else { Recursion++; (Dangerous(newX, newY, Direction::Up)); }</w:t>
      </w: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</w:rPr>
        <w:t>break;</w:t>
      </w:r>
    </w:p>
    <w:p w:rsidR="006F217A" w:rsidRPr="00BE0EE3" w:rsidRDefault="006F217A" w:rsidP="006F217A">
      <w:pPr>
        <w:pStyle w:val="-732"/>
        <w:rPr>
          <w:szCs w:val="24"/>
        </w:rPr>
      </w:pP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</w:rPr>
        <w:tab/>
      </w:r>
      <w:r w:rsidRPr="00BE0EE3">
        <w:rPr>
          <w:szCs w:val="24"/>
        </w:rPr>
        <w:tab/>
        <w:t>}</w:t>
      </w: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</w:rPr>
        <w:tab/>
        <w:t>}</w:t>
      </w:r>
    </w:p>
    <w:p w:rsidR="006F217A" w:rsidRDefault="006F217A" w:rsidP="001C548B"/>
    <w:p w:rsidR="006F217A" w:rsidRDefault="006F217A" w:rsidP="001C548B">
      <w:r>
        <w:t>В листинге 1</w:t>
      </w:r>
      <w:r w:rsidR="00BE0EE3">
        <w:t>2</w:t>
      </w:r>
      <w:r>
        <w:t xml:space="preserve"> представлена реализация метода </w:t>
      </w:r>
      <w:r w:rsidRPr="006908B6">
        <w:rPr>
          <w:rStyle w:val="af5"/>
        </w:rPr>
        <w:t>control</w:t>
      </w:r>
      <w:r>
        <w:t>, который выполняет задачу минимизации проходимого ботом пути до яблока.</w:t>
      </w:r>
    </w:p>
    <w:p w:rsidR="003F38C9" w:rsidRPr="000B7724" w:rsidRDefault="003F38C9" w:rsidP="003F38C9">
      <w:pPr>
        <w:pStyle w:val="732-5"/>
      </w:pPr>
      <w:r>
        <w:rPr>
          <w:lang w:val="ru-RU"/>
        </w:rPr>
        <w:lastRenderedPageBreak/>
        <w:t>Листинг</w:t>
      </w:r>
      <w:r w:rsidRPr="000B7724">
        <w:t xml:space="preserve"> 12</w:t>
      </w:r>
    </w:p>
    <w:p w:rsidR="006F217A" w:rsidRPr="000B7724" w:rsidRDefault="006F217A" w:rsidP="003F38C9">
      <w:pPr>
        <w:pStyle w:val="-732"/>
        <w:rPr>
          <w:lang w:val="en-US"/>
        </w:rPr>
      </w:pP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>bool control()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unsigned newX(snake[0].X);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unsigned newY(snake[0].Y);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int deltaY = newY - AppleY;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int deltaX = newX - AppleX;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if (deltaX == 0)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if (deltaY &gt;= 0)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Dangerous(newX, newY, Direction::Up);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else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Dangerous(newX, newY, Direction::Down);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}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else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if (deltaX &gt; 0)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Dangerous(newX, newY, Direction::Left);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}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else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Dangerous(newX, newY, Direction::Right);</w:t>
      </w:r>
    </w:p>
    <w:p w:rsidR="006F217A" w:rsidRDefault="006F217A" w:rsidP="006F217A">
      <w:pPr>
        <w:pStyle w:val="-732"/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>
        <w:t>}</w:t>
      </w:r>
    </w:p>
    <w:p w:rsidR="006F217A" w:rsidRDefault="006F217A" w:rsidP="006F217A">
      <w:pPr>
        <w:pStyle w:val="-732"/>
      </w:pPr>
      <w:r>
        <w:tab/>
      </w:r>
      <w:r>
        <w:tab/>
        <w:t>}</w:t>
      </w:r>
    </w:p>
    <w:p w:rsidR="006F217A" w:rsidRDefault="006F217A" w:rsidP="006F217A">
      <w:pPr>
        <w:pStyle w:val="-732"/>
      </w:pPr>
      <w:r>
        <w:tab/>
      </w:r>
      <w:r>
        <w:tab/>
        <w:t>return true;</w:t>
      </w:r>
    </w:p>
    <w:p w:rsidR="006F217A" w:rsidRPr="006F217A" w:rsidRDefault="006F217A" w:rsidP="006F217A">
      <w:pPr>
        <w:pStyle w:val="-732"/>
      </w:pPr>
      <w:r>
        <w:tab/>
        <w:t>}</w:t>
      </w:r>
    </w:p>
    <w:p w:rsidR="006F217A" w:rsidRDefault="006F217A" w:rsidP="001C548B"/>
    <w:p w:rsidR="009B50EB" w:rsidRPr="000B7724" w:rsidRDefault="009B50EB" w:rsidP="009B50EB">
      <w:pPr>
        <w:rPr>
          <w:lang w:val="en-US"/>
        </w:rPr>
      </w:pPr>
      <w:r>
        <w:t xml:space="preserve">Функция </w:t>
      </w:r>
      <w:r w:rsidRPr="009B50EB">
        <w:rPr>
          <w:rStyle w:val="af5"/>
        </w:rPr>
        <w:t>Round_over</w:t>
      </w:r>
      <w:r>
        <w:rPr>
          <w:rStyle w:val="af5"/>
        </w:rPr>
        <w:t xml:space="preserve"> </w:t>
      </w:r>
      <w:r w:rsidRPr="009B50EB">
        <w:t>вызывает окно по завершении раунда ,показывающее промежуточные результаты игры и предлагающ</w:t>
      </w:r>
      <w:r w:rsidR="005222DC">
        <w:t>ая</w:t>
      </w:r>
      <w:r w:rsidRPr="009B50EB">
        <w:t xml:space="preserve"> </w:t>
      </w:r>
      <w:r w:rsidR="005222DC">
        <w:t>начать следующий раунд</w:t>
      </w:r>
      <w:r w:rsidRPr="009B50EB">
        <w:t>, нажав соответствующую кнопку. Её</w:t>
      </w:r>
      <w:r w:rsidRPr="000B7724">
        <w:rPr>
          <w:lang w:val="en-US"/>
        </w:rPr>
        <w:t xml:space="preserve"> </w:t>
      </w:r>
      <w:r>
        <w:t>фрагмент</w:t>
      </w:r>
      <w:r w:rsidRPr="000B7724">
        <w:rPr>
          <w:lang w:val="en-US"/>
        </w:rPr>
        <w:t xml:space="preserve"> </w:t>
      </w:r>
      <w:r>
        <w:t>показан</w:t>
      </w:r>
      <w:r w:rsidRPr="000B7724">
        <w:rPr>
          <w:lang w:val="en-US"/>
        </w:rPr>
        <w:t xml:space="preserve"> </w:t>
      </w:r>
      <w:r>
        <w:t>в</w:t>
      </w:r>
      <w:r w:rsidRPr="000B7724">
        <w:rPr>
          <w:lang w:val="en-US"/>
        </w:rPr>
        <w:t xml:space="preserve"> </w:t>
      </w:r>
      <w:r>
        <w:t>листинге</w:t>
      </w:r>
      <w:r w:rsidRPr="000B7724">
        <w:rPr>
          <w:lang w:val="en-US"/>
        </w:rPr>
        <w:t xml:space="preserve"> 13.</w:t>
      </w:r>
    </w:p>
    <w:p w:rsidR="00123E51" w:rsidRPr="000B7724" w:rsidRDefault="00123E51" w:rsidP="009B50EB">
      <w:pPr>
        <w:rPr>
          <w:lang w:val="en-US"/>
        </w:rPr>
      </w:pPr>
    </w:p>
    <w:p w:rsidR="009B50EB" w:rsidRPr="000B7724" w:rsidRDefault="005222DC" w:rsidP="005222DC">
      <w:pPr>
        <w:pStyle w:val="732-5"/>
      </w:pPr>
      <w:r>
        <w:rPr>
          <w:lang w:val="ru-RU"/>
        </w:rPr>
        <w:t>Листинг</w:t>
      </w:r>
      <w:r w:rsidRPr="000B7724">
        <w:t xml:space="preserve"> 13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>void Round_over(RenderWindow&amp; Window, int score)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Event event;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sf::Text Winner;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sf::Text Score;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bool status_ps = 0;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GameOverTexture.loadFromFile("pict/RoundOver.png");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GameOver.setTexture(GameOverTexture);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ExitGameTexture.loadFromFile("pict/Resume_pause.png");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ExitGame.setTexture(ExitGameTexture);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ExitGame.setScale(0.8, 0.8);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>while (Window.isOpen() &amp;&amp; status != 0)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while (Window.pollEvent(event))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if (event.type == Event::Closed)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  <w:lang w:val="en-US"/>
        </w:rPr>
        <w:lastRenderedPageBreak/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</w:rPr>
        <w:t>// тогда закрываем его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>Window</w:t>
      </w:r>
      <w:r w:rsidRPr="005D0B84">
        <w:rPr>
          <w:rFonts w:ascii="Courier New" w:hAnsi="Courier New"/>
          <w:sz w:val="20"/>
          <w:szCs w:val="20"/>
        </w:rPr>
        <w:t>.</w:t>
      </w:r>
      <w:r w:rsidRPr="005D0B84">
        <w:rPr>
          <w:rFonts w:ascii="Courier New" w:hAnsi="Courier New"/>
          <w:sz w:val="20"/>
          <w:szCs w:val="20"/>
          <w:lang w:val="en-US"/>
        </w:rPr>
        <w:t>close</w:t>
      </w:r>
      <w:r w:rsidRPr="005D0B84">
        <w:rPr>
          <w:rFonts w:ascii="Courier New" w:hAnsi="Courier New"/>
          <w:sz w:val="20"/>
          <w:szCs w:val="20"/>
        </w:rPr>
        <w:t>();</w:t>
      </w: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CF1C68">
        <w:rPr>
          <w:rFonts w:ascii="Courier New" w:hAnsi="Courier New"/>
          <w:sz w:val="20"/>
          <w:szCs w:val="20"/>
        </w:rPr>
        <w:t>}</w:t>
      </w: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  <w:r w:rsidRPr="00CF1C68">
        <w:rPr>
          <w:rFonts w:ascii="Courier New" w:hAnsi="Courier New"/>
          <w:sz w:val="20"/>
          <w:szCs w:val="20"/>
        </w:rPr>
        <w:tab/>
      </w:r>
      <w:r w:rsidRPr="00CF1C68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>Font</w:t>
      </w:r>
      <w:r w:rsidRPr="00CF1C68">
        <w:rPr>
          <w:rFonts w:ascii="Courier New" w:hAnsi="Courier New"/>
          <w:sz w:val="20"/>
          <w:szCs w:val="20"/>
        </w:rPr>
        <w:t xml:space="preserve"> </w:t>
      </w:r>
      <w:r w:rsidRPr="005D0B84">
        <w:rPr>
          <w:rFonts w:ascii="Courier New" w:hAnsi="Courier New"/>
          <w:sz w:val="20"/>
          <w:szCs w:val="20"/>
          <w:lang w:val="en-US"/>
        </w:rPr>
        <w:t>FonT</w:t>
      </w:r>
      <w:r w:rsidRPr="00CF1C68">
        <w:rPr>
          <w:rFonts w:ascii="Courier New" w:hAnsi="Courier New"/>
          <w:sz w:val="20"/>
          <w:szCs w:val="20"/>
        </w:rPr>
        <w:t>;</w:t>
      </w: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  <w:r w:rsidRPr="00CF1C68">
        <w:rPr>
          <w:rFonts w:ascii="Courier New" w:hAnsi="Courier New"/>
          <w:sz w:val="20"/>
          <w:szCs w:val="20"/>
        </w:rPr>
        <w:tab/>
      </w:r>
      <w:r w:rsidRPr="00CF1C68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>FonT</w:t>
      </w:r>
      <w:r w:rsidRPr="00CF1C68">
        <w:rPr>
          <w:rFonts w:ascii="Courier New" w:hAnsi="Courier New"/>
          <w:sz w:val="20"/>
          <w:szCs w:val="20"/>
        </w:rPr>
        <w:t>.</w:t>
      </w:r>
      <w:r w:rsidRPr="005D0B84">
        <w:rPr>
          <w:rFonts w:ascii="Courier New" w:hAnsi="Courier New"/>
          <w:sz w:val="20"/>
          <w:szCs w:val="20"/>
          <w:lang w:val="en-US"/>
        </w:rPr>
        <w:t>loadFromFile</w:t>
      </w:r>
      <w:r w:rsidRPr="00CF1C68">
        <w:rPr>
          <w:rFonts w:ascii="Courier New" w:hAnsi="Courier New"/>
          <w:sz w:val="20"/>
          <w:szCs w:val="20"/>
        </w:rPr>
        <w:t>(</w:t>
      </w:r>
      <w:r w:rsidRPr="005D0B84">
        <w:rPr>
          <w:rFonts w:ascii="Courier New" w:hAnsi="Courier New"/>
          <w:sz w:val="20"/>
          <w:szCs w:val="20"/>
          <w:lang w:val="en-US"/>
        </w:rPr>
        <w:t>FontPath</w:t>
      </w:r>
      <w:r w:rsidRPr="00CF1C68">
        <w:rPr>
          <w:rFonts w:ascii="Courier New" w:hAnsi="Courier New"/>
          <w:sz w:val="20"/>
          <w:szCs w:val="20"/>
        </w:rPr>
        <w:t>);</w:t>
      </w: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</w:p>
    <w:p w:rsidR="005D0B84" w:rsidRPr="00CF1C68" w:rsidRDefault="005D0B84" w:rsidP="005D0B84">
      <w:pPr>
        <w:rPr>
          <w:rFonts w:ascii="Courier New" w:hAnsi="Courier New"/>
          <w:sz w:val="20"/>
          <w:szCs w:val="20"/>
        </w:rPr>
      </w:pPr>
      <w:r w:rsidRPr="00CF1C68">
        <w:rPr>
          <w:rFonts w:ascii="Courier New" w:hAnsi="Courier New"/>
          <w:sz w:val="20"/>
          <w:szCs w:val="20"/>
        </w:rPr>
        <w:tab/>
      </w:r>
      <w:r w:rsidRPr="00CF1C68">
        <w:rPr>
          <w:rFonts w:ascii="Courier New" w:hAnsi="Courier New"/>
          <w:sz w:val="20"/>
          <w:szCs w:val="20"/>
        </w:rPr>
        <w:tab/>
        <w:t>//Количество яблочек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CF1C68">
        <w:rPr>
          <w:rFonts w:ascii="Courier New" w:hAnsi="Courier New"/>
          <w:sz w:val="20"/>
          <w:szCs w:val="20"/>
        </w:rPr>
        <w:tab/>
      </w:r>
      <w:r w:rsidRPr="00CF1C68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>Winner.setString(to_string(PlayerScore));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Winner.setFont(FonT);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Winner.setFillColor(sf::Color::Black);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Winner.setPosition(680, 400);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//Счёт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Score.setFont(FonT);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Score.setString(to_string(PlayerScore * 10));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Score.setFillColor(sf::Color::Black);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Score.setPosition(680, 535);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ExitGame.setPosition(570, 585);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GameOver.setPosition(450, 100);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if (IntRect(570, 585, 240, 80).contains(Mouse::getPosition(Window))) { ExitGame.setColor(Color(255, 255, 255, 160)); status_ps = true; 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if (!IntRect(570, 585, 240, 80).contains(Mouse::getPosition(Window))) { ExitGame.setColor(Color(255, 255, 255, 250)); status_ps = false; 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if (Mouse::isButtonPressed(Mouse::Left) &amp;&amp; status_ps)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return;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Window.draw(GameOver);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Window.draw(Score);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Window.draw(Winner);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Window.draw(ExitGame);</w:t>
      </w:r>
    </w:p>
    <w:p w:rsidR="005D0B84" w:rsidRPr="000B772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Window</w:t>
      </w:r>
      <w:r w:rsidRPr="000B7724">
        <w:rPr>
          <w:rFonts w:ascii="Courier New" w:hAnsi="Courier New"/>
          <w:sz w:val="20"/>
          <w:szCs w:val="20"/>
        </w:rPr>
        <w:t>.</w:t>
      </w:r>
      <w:r w:rsidRPr="005D0B84">
        <w:rPr>
          <w:rFonts w:ascii="Courier New" w:hAnsi="Courier New"/>
          <w:sz w:val="20"/>
          <w:szCs w:val="20"/>
          <w:lang w:val="en-US"/>
        </w:rPr>
        <w:t>display</w:t>
      </w:r>
      <w:r w:rsidRPr="000B7724">
        <w:rPr>
          <w:rFonts w:ascii="Courier New" w:hAnsi="Courier New"/>
          <w:sz w:val="20"/>
          <w:szCs w:val="20"/>
        </w:rPr>
        <w:t>();</w:t>
      </w:r>
    </w:p>
    <w:p w:rsidR="005D0B84" w:rsidRPr="000B7724" w:rsidRDefault="005D0B84" w:rsidP="005D0B84">
      <w:pPr>
        <w:rPr>
          <w:rFonts w:ascii="Courier New" w:hAnsi="Courier New"/>
          <w:sz w:val="20"/>
          <w:szCs w:val="20"/>
        </w:rPr>
      </w:pPr>
      <w:r w:rsidRPr="000B7724">
        <w:rPr>
          <w:rFonts w:ascii="Courier New" w:hAnsi="Courier New"/>
          <w:sz w:val="20"/>
          <w:szCs w:val="20"/>
        </w:rPr>
        <w:tab/>
        <w:t>}</w:t>
      </w:r>
    </w:p>
    <w:p w:rsidR="005222DC" w:rsidRPr="005D0B84" w:rsidRDefault="005D0B84" w:rsidP="005D0B84">
      <w:pPr>
        <w:rPr>
          <w:sz w:val="20"/>
          <w:szCs w:val="20"/>
        </w:rPr>
      </w:pPr>
      <w:r w:rsidRPr="000B7724">
        <w:rPr>
          <w:rFonts w:ascii="Courier New" w:hAnsi="Courier New"/>
          <w:sz w:val="20"/>
          <w:szCs w:val="20"/>
        </w:rPr>
        <w:t>}</w:t>
      </w:r>
    </w:p>
    <w:p w:rsidR="007346EC" w:rsidRDefault="005222DC" w:rsidP="001C548B">
      <w:r>
        <w:t xml:space="preserve">Похожим образом определяется функция </w:t>
      </w:r>
      <w:r>
        <w:rPr>
          <w:rStyle w:val="af5"/>
          <w:lang w:val="en-US"/>
        </w:rPr>
        <w:t>Game</w:t>
      </w:r>
      <w:r w:rsidRPr="009B50EB">
        <w:rPr>
          <w:rStyle w:val="af5"/>
        </w:rPr>
        <w:t>_over</w:t>
      </w:r>
      <w:r>
        <w:rPr>
          <w:rStyle w:val="af5"/>
        </w:rPr>
        <w:t xml:space="preserve">, </w:t>
      </w:r>
      <w:r w:rsidRPr="005222DC">
        <w:t>результатом выполнения которой является окно, появляющееся после завершения всех раундов в конце игры.</w:t>
      </w:r>
      <w:r>
        <w:t xml:space="preserve"> На нем выводится информация о победителе и набранных им очках, а также реализована кнопка выхода из игры, переносящая игрока в главное меню.</w:t>
      </w:r>
    </w:p>
    <w:p w:rsidR="006817E4" w:rsidRPr="006817E4" w:rsidRDefault="006817E4" w:rsidP="001C548B">
      <w:r>
        <w:lastRenderedPageBreak/>
        <w:t>По таким же шаблонам реализуется функция</w:t>
      </w:r>
      <w:r w:rsidRPr="006817E4">
        <w:t xml:space="preserve"> </w:t>
      </w:r>
      <w:r>
        <w:rPr>
          <w:lang w:val="en-US"/>
        </w:rPr>
        <w:t>pause</w:t>
      </w:r>
      <w:r>
        <w:t xml:space="preserve">, которая вызывает нажатием клавиши </w:t>
      </w:r>
      <w:r>
        <w:rPr>
          <w:lang w:val="en-US"/>
        </w:rPr>
        <w:t>Esc</w:t>
      </w:r>
      <w:r w:rsidRPr="006817E4">
        <w:t xml:space="preserve"> </w:t>
      </w:r>
      <w:r>
        <w:t>во время игрового процесса</w:t>
      </w:r>
      <w:r w:rsidRPr="006817E4">
        <w:t xml:space="preserve"> </w:t>
      </w:r>
      <w:r>
        <w:t>окно, предлагающее продолжить игру, начать ее заново, или выйти в главное меню.</w:t>
      </w:r>
    </w:p>
    <w:p w:rsidR="006F217A" w:rsidRDefault="006F217A" w:rsidP="001C548B">
      <w:r>
        <w:t xml:space="preserve">Итогом заголовочного файла является функция </w:t>
      </w:r>
      <w:r w:rsidRPr="006908B6">
        <w:rPr>
          <w:rStyle w:val="af5"/>
        </w:rPr>
        <w:t>SinglePlayer</w:t>
      </w:r>
      <w:r w:rsidRPr="006F217A">
        <w:t>. О</w:t>
      </w:r>
      <w:r>
        <w:t>на выполняет задачу по непосредственному запуску игры в одиночном режиме и ее контролю вплоть до окончания всех раундов.</w:t>
      </w:r>
      <w:r w:rsidR="00214284">
        <w:t xml:space="preserve"> В листинге 1</w:t>
      </w:r>
      <w:r w:rsidR="00123E51">
        <w:t>4</w:t>
      </w:r>
      <w:r w:rsidR="00214284">
        <w:t xml:space="preserve"> представлены фрагменты кода, содержащие переменные, отвечающие за изменение скорости движения змеек</w:t>
      </w:r>
      <w:r w:rsidR="006817E4">
        <w:t xml:space="preserve"> и вызовы функций </w:t>
      </w:r>
      <w:r w:rsidR="006817E4" w:rsidRPr="006817E4">
        <w:rPr>
          <w:rStyle w:val="af5"/>
        </w:rPr>
        <w:t xml:space="preserve"> </w:t>
      </w:r>
      <w:r w:rsidR="006817E4">
        <w:rPr>
          <w:rStyle w:val="af5"/>
          <w:lang w:val="en-US"/>
        </w:rPr>
        <w:t>Round</w:t>
      </w:r>
      <w:r w:rsidR="006817E4" w:rsidRPr="009B50EB">
        <w:rPr>
          <w:rStyle w:val="af5"/>
        </w:rPr>
        <w:t>_over</w:t>
      </w:r>
      <w:r w:rsidR="006817E4">
        <w:rPr>
          <w:rStyle w:val="af5"/>
        </w:rPr>
        <w:t xml:space="preserve"> </w:t>
      </w:r>
      <w:r w:rsidR="006817E4" w:rsidRPr="00765B5D">
        <w:t>и</w:t>
      </w:r>
      <w:r w:rsidR="006817E4">
        <w:rPr>
          <w:rStyle w:val="af5"/>
        </w:rPr>
        <w:t xml:space="preserve"> </w:t>
      </w:r>
      <w:r w:rsidR="006817E4">
        <w:rPr>
          <w:rStyle w:val="af5"/>
          <w:lang w:val="en-US"/>
        </w:rPr>
        <w:t>pause</w:t>
      </w:r>
      <w:r w:rsidR="00214284">
        <w:t>.</w:t>
      </w:r>
    </w:p>
    <w:p w:rsidR="00380B1A" w:rsidRDefault="0085186B" w:rsidP="001C548B">
      <w:r>
        <w:t>Из кода видно, что при съедании яблока будет повышаться счет в игре, что будет в свою очередь ускорять движение змеек.</w:t>
      </w:r>
    </w:p>
    <w:p w:rsidR="003F38C9" w:rsidRDefault="003F38C9" w:rsidP="003F38C9">
      <w:pPr>
        <w:pStyle w:val="-732"/>
      </w:pPr>
    </w:p>
    <w:p w:rsidR="003F38C9" w:rsidRPr="003F38C9" w:rsidRDefault="00380B1A" w:rsidP="003F38C9">
      <w:pPr>
        <w:pStyle w:val="732-5"/>
        <w:rPr>
          <w:lang w:val="ru-RU"/>
        </w:rPr>
      </w:pPr>
      <w:r>
        <w:rPr>
          <w:lang w:val="ru-RU"/>
        </w:rPr>
        <w:t>Листинг</w:t>
      </w:r>
      <w:r w:rsidR="003F38C9">
        <w:rPr>
          <w:lang w:val="ru-RU"/>
        </w:rPr>
        <w:t xml:space="preserve"> 1</w:t>
      </w:r>
      <w:r w:rsidR="00123E51">
        <w:rPr>
          <w:lang w:val="ru-RU"/>
        </w:rPr>
        <w:t>4</w:t>
      </w:r>
    </w:p>
    <w:p w:rsidR="00214284" w:rsidRPr="00CF1C68" w:rsidRDefault="00214284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>int</w:t>
      </w:r>
      <w:r w:rsidRPr="00CF1C68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  <w:lang w:val="en-US"/>
        </w:rPr>
        <w:t>Speed</w:t>
      </w:r>
      <w:r w:rsidRPr="00CF1C68">
        <w:rPr>
          <w:sz w:val="20"/>
          <w:szCs w:val="20"/>
          <w:lang w:val="en-US"/>
        </w:rPr>
        <w:t xml:space="preserve"> = </w:t>
      </w:r>
      <w:r w:rsidRPr="003F38C9">
        <w:rPr>
          <w:sz w:val="20"/>
          <w:szCs w:val="20"/>
          <w:lang w:val="en-US"/>
        </w:rPr>
        <w:t>StartSpeed</w:t>
      </w:r>
      <w:r w:rsidRPr="00CF1C68">
        <w:rPr>
          <w:sz w:val="20"/>
          <w:szCs w:val="20"/>
          <w:lang w:val="en-US"/>
        </w:rPr>
        <w:t>; //</w:t>
      </w:r>
      <w:r w:rsidRPr="003F38C9">
        <w:rPr>
          <w:sz w:val="20"/>
          <w:szCs w:val="20"/>
        </w:rPr>
        <w:t>Скорость</w:t>
      </w:r>
      <w:r w:rsidRPr="00CF1C68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змейки</w:t>
      </w:r>
    </w:p>
    <w:p w:rsidR="0085186B" w:rsidRPr="00CF1C68" w:rsidRDefault="00214284" w:rsidP="0085186B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>float</w:t>
      </w:r>
      <w:r w:rsidRPr="00CF1C68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  <w:lang w:val="en-US"/>
        </w:rPr>
        <w:t>GameTimer</w:t>
      </w:r>
      <w:r w:rsidRPr="00CF1C68">
        <w:rPr>
          <w:sz w:val="20"/>
          <w:szCs w:val="20"/>
          <w:lang w:val="en-US"/>
        </w:rPr>
        <w:t xml:space="preserve"> = 0; //</w:t>
      </w:r>
      <w:r w:rsidRPr="003F38C9">
        <w:rPr>
          <w:sz w:val="20"/>
          <w:szCs w:val="20"/>
        </w:rPr>
        <w:t>Таймер</w:t>
      </w:r>
      <w:r w:rsidRPr="00CF1C68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игры</w:t>
      </w:r>
    </w:p>
    <w:p w:rsidR="0085186B" w:rsidRPr="00A17D2B" w:rsidRDefault="0085186B" w:rsidP="0085186B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>float time = clock.getEl</w:t>
      </w:r>
      <w:r w:rsidR="003F38C9">
        <w:rPr>
          <w:sz w:val="20"/>
          <w:szCs w:val="20"/>
          <w:lang w:val="en-US"/>
        </w:rPr>
        <w:t>apsedTime().asMicroseconds();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clock.restart(); //</w:t>
      </w:r>
      <w:r w:rsidRPr="003F38C9">
        <w:rPr>
          <w:sz w:val="20"/>
          <w:szCs w:val="20"/>
        </w:rPr>
        <w:t>Перезагрузить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время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time = time / 800; //</w:t>
      </w:r>
      <w:r w:rsidRPr="003F38C9">
        <w:rPr>
          <w:sz w:val="20"/>
          <w:szCs w:val="20"/>
        </w:rPr>
        <w:t>Скорость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игры</w:t>
      </w:r>
    </w:p>
    <w:p w:rsidR="0085186B" w:rsidRPr="00A17D2B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="003F38C9">
        <w:rPr>
          <w:sz w:val="20"/>
          <w:szCs w:val="20"/>
          <w:lang w:val="en-US"/>
        </w:rPr>
        <w:t>GameTimer += time;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Speed = StartSpeed - SpeedCoeff * GameScore;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if (Speed &lt; 100) Speed = 100;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if (GameTimer &gt; Speed) {</w:t>
      </w:r>
    </w:p>
    <w:p w:rsidR="0085186B" w:rsidRPr="003F38C9" w:rsidRDefault="0085186B" w:rsidP="0085186B">
      <w:pPr>
        <w:pStyle w:val="-732"/>
        <w:rPr>
          <w:sz w:val="20"/>
          <w:szCs w:val="20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</w:rPr>
        <w:t>//Движение игрока</w:t>
      </w:r>
    </w:p>
    <w:p w:rsidR="00765B5D" w:rsidRPr="00CF1C68" w:rsidRDefault="0085186B" w:rsidP="00765B5D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r w:rsidR="00765B5D" w:rsidRPr="00CF1C68">
        <w:rPr>
          <w:sz w:val="20"/>
          <w:szCs w:val="20"/>
          <w:lang w:val="en-US"/>
        </w:rPr>
        <w:t>if (!Player.move()) { //</w:t>
      </w:r>
      <w:r w:rsidR="00765B5D" w:rsidRPr="00765B5D">
        <w:rPr>
          <w:sz w:val="20"/>
          <w:szCs w:val="20"/>
        </w:rPr>
        <w:t>Проверка</w:t>
      </w:r>
      <w:r w:rsidR="00765B5D" w:rsidRPr="00CF1C68">
        <w:rPr>
          <w:sz w:val="20"/>
          <w:szCs w:val="20"/>
          <w:lang w:val="en-US"/>
        </w:rPr>
        <w:t xml:space="preserve"> </w:t>
      </w:r>
      <w:r w:rsidR="00765B5D" w:rsidRPr="00765B5D">
        <w:rPr>
          <w:sz w:val="20"/>
          <w:szCs w:val="20"/>
        </w:rPr>
        <w:t>столкновения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CF1C68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>delete[] Plane;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  <w:t>//</w:t>
      </w:r>
      <w:r w:rsidRPr="00765B5D">
        <w:rPr>
          <w:sz w:val="20"/>
          <w:szCs w:val="20"/>
        </w:rPr>
        <w:t>Очищаем</w:t>
      </w:r>
      <w:r w:rsidRPr="00765B5D">
        <w:rPr>
          <w:sz w:val="20"/>
          <w:szCs w:val="20"/>
          <w:lang w:val="en-US"/>
        </w:rPr>
        <w:t xml:space="preserve"> </w:t>
      </w:r>
      <w:r w:rsidRPr="00765B5D">
        <w:rPr>
          <w:sz w:val="20"/>
          <w:szCs w:val="20"/>
        </w:rPr>
        <w:t>память</w:t>
      </w:r>
    </w:p>
    <w:p w:rsidR="00765B5D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if (Round != CountOfRounds)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>Round_over(Window, PlayerScore);</w:t>
      </w:r>
    </w:p>
    <w:p w:rsidR="00765B5D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>GameScore = 0;</w:t>
      </w:r>
    </w:p>
    <w:p w:rsidR="0085186B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  <w:t>break;</w:t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  <w:t>}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>//</w:t>
      </w:r>
      <w:r w:rsidRPr="003F38C9">
        <w:rPr>
          <w:sz w:val="20"/>
          <w:szCs w:val="20"/>
        </w:rPr>
        <w:t>Движение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ботов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}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AppleText.setString(to_string(Player.getApples()));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ScoreText.setString(to_string(PlayerScore * 10));</w:t>
      </w:r>
    </w:p>
    <w:p w:rsidR="0085186B" w:rsidRPr="000B7724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>GameTimer = 0; //</w:t>
      </w:r>
      <w:r w:rsidRPr="003F38C9">
        <w:rPr>
          <w:sz w:val="20"/>
          <w:szCs w:val="20"/>
        </w:rPr>
        <w:t>Зануляем</w:t>
      </w:r>
      <w:r w:rsidRPr="000B7724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таймер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>//</w:t>
      </w:r>
      <w:r w:rsidRPr="00765B5D">
        <w:rPr>
          <w:sz w:val="20"/>
          <w:szCs w:val="20"/>
        </w:rPr>
        <w:t>Пауза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  <w:t>if (Keyboard::isKeyPressed(Keyboard::Escape)) {</w:t>
      </w:r>
    </w:p>
    <w:p w:rsidR="00765B5D" w:rsidRPr="00765B5D" w:rsidRDefault="00765B5D" w:rsidP="00765B5D">
      <w:pPr>
        <w:pStyle w:val="-732"/>
        <w:rPr>
          <w:sz w:val="20"/>
          <w:szCs w:val="20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</w:rPr>
        <w:t>if (pause(Window)) return;</w:t>
      </w:r>
    </w:p>
    <w:p w:rsidR="00765B5D" w:rsidRPr="003F38C9" w:rsidRDefault="00765B5D" w:rsidP="00765B5D">
      <w:pPr>
        <w:pStyle w:val="-732"/>
        <w:rPr>
          <w:sz w:val="20"/>
          <w:szCs w:val="20"/>
        </w:rPr>
      </w:pP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  <w:t>}</w:t>
      </w:r>
    </w:p>
    <w:p w:rsidR="0085186B" w:rsidRPr="003F38C9" w:rsidRDefault="00765B5D" w:rsidP="0085186B">
      <w:pPr>
        <w:pStyle w:val="-732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5186B" w:rsidRPr="003F38C9">
        <w:rPr>
          <w:sz w:val="20"/>
          <w:szCs w:val="20"/>
        </w:rPr>
        <w:t>}</w:t>
      </w:r>
    </w:p>
    <w:p w:rsidR="0085186B" w:rsidRDefault="0085186B" w:rsidP="0085186B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8" w:name="_Toc89992926"/>
      <w:r>
        <w:t>Файл</w:t>
      </w:r>
      <w:r w:rsidRPr="00380B1A">
        <w:rPr>
          <w:lang w:val="en-US"/>
        </w:rPr>
        <w:t xml:space="preserve"> </w:t>
      </w:r>
      <w:r>
        <w:rPr>
          <w:lang w:val="en-US"/>
        </w:rPr>
        <w:t>“</w:t>
      </w:r>
      <w:r w:rsidRPr="00A17D2B">
        <w:rPr>
          <w:lang w:val="en-US"/>
        </w:rPr>
        <w:t>main</w:t>
      </w:r>
      <w:r w:rsidRPr="00380B1A">
        <w:rPr>
          <w:lang w:val="en-US"/>
        </w:rPr>
        <w:t>_menu_interface.cpp</w:t>
      </w:r>
      <w:r>
        <w:rPr>
          <w:lang w:val="en-US"/>
        </w:rPr>
        <w:t>”</w:t>
      </w:r>
      <w:bookmarkEnd w:id="8"/>
    </w:p>
    <w:p w:rsidR="00B814CE" w:rsidRDefault="006817E4" w:rsidP="001C548B">
      <w:r>
        <w:t>Здесь</w:t>
      </w:r>
      <w:r w:rsidR="003B62AA" w:rsidRPr="00D674CD">
        <w:t xml:space="preserve"> </w:t>
      </w:r>
      <w:r w:rsidR="003B62AA">
        <w:t>реализуется</w:t>
      </w:r>
      <w:r w:rsidR="003B62AA" w:rsidRPr="00D674CD">
        <w:t xml:space="preserve"> </w:t>
      </w:r>
      <w:r w:rsidR="003B62AA">
        <w:t>процесс</w:t>
      </w:r>
      <w:r w:rsidR="003B62AA" w:rsidRPr="00D674CD">
        <w:t xml:space="preserve"> </w:t>
      </w:r>
      <w:r w:rsidR="003B62AA">
        <w:t>запуска</w:t>
      </w:r>
      <w:r w:rsidR="003B62AA" w:rsidRPr="00D674CD">
        <w:t xml:space="preserve"> </w:t>
      </w:r>
      <w:r w:rsidR="003B62AA">
        <w:t>игры</w:t>
      </w:r>
      <w:r w:rsidR="005D0B84" w:rsidRPr="005D0B84">
        <w:t xml:space="preserve"> </w:t>
      </w:r>
      <w:r w:rsidR="006F6669">
        <w:t xml:space="preserve">и последующего запуска </w:t>
      </w:r>
      <w:r w:rsidR="00214284">
        <w:t>соответствующих</w:t>
      </w:r>
      <w:r w:rsidR="00E75154">
        <w:t xml:space="preserve"> окон в зависимости от нажатия </w:t>
      </w:r>
      <w:r w:rsidR="00214284">
        <w:t>той или иной кнопки</w:t>
      </w:r>
      <w:r w:rsidR="003B62AA" w:rsidRPr="00D674CD">
        <w:t xml:space="preserve">. </w:t>
      </w:r>
      <w:r w:rsidR="005D0B84">
        <w:t>Здесь также реализован процесс ввода игроками своих имен в меню настроек.</w:t>
      </w:r>
    </w:p>
    <w:p w:rsidR="006F6669" w:rsidRDefault="006F6669" w:rsidP="006817E4">
      <w:pPr>
        <w:spacing w:line="240" w:lineRule="auto"/>
      </w:pPr>
    </w:p>
    <w:p w:rsidR="006F6669" w:rsidRPr="000B7724" w:rsidRDefault="00123E51" w:rsidP="006F6669">
      <w:pPr>
        <w:pStyle w:val="732-5"/>
      </w:pPr>
      <w:r>
        <w:rPr>
          <w:lang w:val="ru-RU"/>
        </w:rPr>
        <w:t>Листинг</w:t>
      </w:r>
      <w:r w:rsidRPr="000B7724">
        <w:t xml:space="preserve"> 15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>int main()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>{</w:t>
      </w:r>
    </w:p>
    <w:p w:rsidR="00F8687A" w:rsidRPr="000B7724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="005B1390" w:rsidRPr="000B7724">
        <w:rPr>
          <w:szCs w:val="24"/>
          <w:lang w:val="en-US"/>
        </w:rPr>
        <w:t>…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0B7724">
        <w:rPr>
          <w:szCs w:val="24"/>
          <w:lang w:val="en-US"/>
        </w:rPr>
        <w:tab/>
      </w:r>
      <w:r w:rsidRPr="000B7724">
        <w:rPr>
          <w:szCs w:val="24"/>
          <w:lang w:val="en-US"/>
        </w:rPr>
        <w:tab/>
      </w:r>
      <w:r w:rsidRPr="000B7724">
        <w:rPr>
          <w:szCs w:val="24"/>
          <w:lang w:val="en-US"/>
        </w:rPr>
        <w:tab/>
      </w:r>
      <w:r w:rsidRPr="003108E5">
        <w:rPr>
          <w:szCs w:val="24"/>
          <w:lang w:val="en-US"/>
        </w:rPr>
        <w:t>if (event.type == sf::Event::TextEntered &amp;&amp; isNameInp)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if (event.text.unicode &lt; 128)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if (event.text.unicode == 8)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if(PlN.length() != 0)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PlN.pop_back();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else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 xml:space="preserve">PlN += </w:t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>static_cast&lt;char&gt;(event.text.unicode);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PlayerNameInput.setString(PlN);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  <w:r w:rsidRPr="003108E5">
        <w:rPr>
          <w:szCs w:val="24"/>
          <w:lang w:val="en-US"/>
        </w:rPr>
        <w:tab/>
      </w:r>
    </w:p>
    <w:p w:rsidR="00F8687A" w:rsidRPr="003108E5" w:rsidRDefault="00F8687A" w:rsidP="005B1390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switch (status)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case(0):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menu(window);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break;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case(1):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singlePlayer(window);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break;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case(2):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options(window);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break;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case(3):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window.close();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break;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</w:rPr>
        <w:t>}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ab/>
        <w:t>return 0;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 xml:space="preserve">} </w:t>
      </w:r>
    </w:p>
    <w:p w:rsidR="00123E51" w:rsidRDefault="00123E51" w:rsidP="00123E51"/>
    <w:p w:rsidR="00123E51" w:rsidRDefault="00123E51" w:rsidP="00123E51"/>
    <w:p w:rsidR="003108E5" w:rsidRDefault="003108E5" w:rsidP="00123E51"/>
    <w:p w:rsidR="003108E5" w:rsidRDefault="003108E5" w:rsidP="00123E51"/>
    <w:p w:rsidR="003108E5" w:rsidRDefault="003108E5" w:rsidP="00123E51"/>
    <w:p w:rsidR="003108E5" w:rsidRDefault="003108E5" w:rsidP="00123E51"/>
    <w:p w:rsidR="003108E5" w:rsidRDefault="003108E5" w:rsidP="00123E51"/>
    <w:p w:rsidR="00387657" w:rsidRDefault="000D2716" w:rsidP="00387657">
      <w:pPr>
        <w:pStyle w:val="2"/>
      </w:pPr>
      <w:bookmarkStart w:id="9" w:name="_Toc89992927"/>
      <w:r>
        <w:lastRenderedPageBreak/>
        <w:t>Описание работы по реализации задания</w:t>
      </w:r>
      <w:bookmarkEnd w:id="9"/>
    </w:p>
    <w:p w:rsidR="0085186B" w:rsidRDefault="0085186B" w:rsidP="00387657">
      <w:r>
        <w:t>Чтобы выполнить все поставленные задачи, стало необходимым разбить процесс выполнения всей работы на несколько шагов:</w:t>
      </w:r>
    </w:p>
    <w:p w:rsidR="00380B1A" w:rsidRDefault="00380B1A" w:rsidP="00387657"/>
    <w:p w:rsidR="0085186B" w:rsidRPr="00380B1A" w:rsidRDefault="00380B1A" w:rsidP="00380B1A">
      <w:pPr>
        <w:pStyle w:val="3"/>
        <w:rPr>
          <w:lang w:val="en-US"/>
        </w:rPr>
      </w:pPr>
      <w:bookmarkStart w:id="10" w:name="_Toc89992928"/>
      <w:r>
        <w:t>Шаг №1</w:t>
      </w:r>
      <w:bookmarkEnd w:id="10"/>
    </w:p>
    <w:p w:rsidR="00E079AB" w:rsidRDefault="00A6253C" w:rsidP="00E079AB">
      <w:r>
        <w:t>Данный шаг включил в себя разработку главного экрана меню и создание макета внешнего вида главного экрана игры. В итоге раб</w:t>
      </w:r>
      <w:r w:rsidR="00E079AB">
        <w:t>ота разделилась на два процесса:</w:t>
      </w:r>
    </w:p>
    <w:p w:rsidR="00E079AB" w:rsidRDefault="00E079AB" w:rsidP="00E079AB"/>
    <w:p w:rsidR="00E01394" w:rsidRDefault="00E01394" w:rsidP="00E079AB">
      <w:r>
        <w:t>Процесс №1</w:t>
      </w:r>
    </w:p>
    <w:p w:rsidR="00A6253C" w:rsidRDefault="00CF1C68" w:rsidP="00387657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1313180</wp:posOffset>
            </wp:positionV>
            <wp:extent cx="3114675" cy="2075815"/>
            <wp:effectExtent l="0" t="0" r="0" b="0"/>
            <wp:wrapTopAndBottom/>
            <wp:docPr id="4" name="Рисунок 4" descr="MapBackgrou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Background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1408430</wp:posOffset>
            </wp:positionV>
            <wp:extent cx="1522730" cy="523240"/>
            <wp:effectExtent l="0" t="0" r="0" b="0"/>
            <wp:wrapTopAndBottom/>
            <wp:docPr id="3" name="Рисунок 3" descr="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176">
        <w:t xml:space="preserve">Создали </w:t>
      </w:r>
      <w:r w:rsidR="00A6253C" w:rsidRPr="00E01394">
        <w:t xml:space="preserve">прототипы игрового поля </w:t>
      </w:r>
      <w:r>
        <w:t xml:space="preserve">и сопровождающих его элементов, с </w:t>
      </w:r>
      <w:r w:rsidR="00261176">
        <w:t>возможностью</w:t>
      </w:r>
      <w:r>
        <w:t xml:space="preserve"> выбирать размер карты, </w:t>
      </w:r>
      <w:r w:rsidR="008168F4" w:rsidRPr="00E01394">
        <w:t>а также макеты кнопок в раз</w:t>
      </w:r>
      <w:r w:rsidR="00ED55B9">
        <w:t>л</w:t>
      </w:r>
      <w:r w:rsidR="003543C2">
        <w:t>ичных состояниях. Ниже</w:t>
      </w:r>
      <w:r w:rsidR="008168F4" w:rsidRPr="00E01394">
        <w:t xml:space="preserve"> показа</w:t>
      </w:r>
      <w:r w:rsidR="00407F48">
        <w:t>н результат работы.</w:t>
      </w:r>
    </w:p>
    <w:p w:rsidR="00747748" w:rsidRDefault="00261176" w:rsidP="00407F48">
      <w:pPr>
        <w:spacing w:line="240" w:lineRule="auto"/>
        <w:ind w:firstLine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4065905</wp:posOffset>
            </wp:positionH>
            <wp:positionV relativeFrom="paragraph">
              <wp:posOffset>1212850</wp:posOffset>
            </wp:positionV>
            <wp:extent cx="1531620" cy="525780"/>
            <wp:effectExtent l="0" t="0" r="0" b="0"/>
            <wp:wrapTopAndBottom/>
            <wp:docPr id="2" name="Рисунок 2" descr="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3937635</wp:posOffset>
            </wp:positionH>
            <wp:positionV relativeFrom="paragraph">
              <wp:posOffset>1876425</wp:posOffset>
            </wp:positionV>
            <wp:extent cx="1781175" cy="610235"/>
            <wp:effectExtent l="0" t="0" r="0" b="0"/>
            <wp:wrapTopAndBottom/>
            <wp:docPr id="1" name="Рисунок 1" descr="Ex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itButt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840" w:rsidRDefault="00E61965" w:rsidP="00407F48">
      <w:pPr>
        <w:tabs>
          <w:tab w:val="left" w:pos="2694"/>
        </w:tabs>
        <w:spacing w:line="240" w:lineRule="auto"/>
        <w:ind w:firstLine="0"/>
        <w:jc w:val="center"/>
        <w:rPr>
          <w:noProof/>
        </w:rPr>
      </w:pPr>
      <w:r w:rsidRPr="002A5BD8">
        <w:rPr>
          <w:noProof/>
        </w:rPr>
        <w:tab/>
      </w:r>
      <w:r w:rsidRPr="002A5BD8">
        <w:rPr>
          <w:noProof/>
        </w:rPr>
        <w:tab/>
      </w:r>
    </w:p>
    <w:p w:rsidR="00BB4106" w:rsidRDefault="00336840" w:rsidP="00E61965">
      <w:pPr>
        <w:tabs>
          <w:tab w:val="left" w:pos="3119"/>
          <w:tab w:val="left" w:pos="7513"/>
        </w:tabs>
        <w:rPr>
          <w:noProof/>
        </w:rPr>
      </w:pPr>
      <w:r>
        <w:rPr>
          <w:noProof/>
        </w:rPr>
        <w:tab/>
        <w:t>а)</w:t>
      </w:r>
      <w:r>
        <w:rPr>
          <w:noProof/>
        </w:rPr>
        <w:tab/>
        <w:t>б)</w:t>
      </w:r>
    </w:p>
    <w:p w:rsidR="00BB4106" w:rsidRDefault="00123E51" w:rsidP="00BB4106">
      <w:pPr>
        <w:pStyle w:val="732-1"/>
      </w:pPr>
      <w:r>
        <w:t>Рисунок 16</w:t>
      </w:r>
      <w:r w:rsidR="00E079AB">
        <w:t xml:space="preserve"> – макеты: а) Прототип игровой карты; б) Макеты кнопок главного меню</w:t>
      </w:r>
    </w:p>
    <w:p w:rsidR="00DB4E4A" w:rsidRDefault="00DB4E4A" w:rsidP="00387657"/>
    <w:p w:rsidR="00E01394" w:rsidRDefault="00E01394" w:rsidP="00E01394">
      <w:pPr>
        <w:pStyle w:val="4"/>
      </w:pPr>
      <w:bookmarkStart w:id="11" w:name="_Toc89992929"/>
      <w:r>
        <w:t>Процесс №2</w:t>
      </w:r>
      <w:bookmarkEnd w:id="11"/>
    </w:p>
    <w:p w:rsidR="00747748" w:rsidRDefault="002A5BD8" w:rsidP="00387657">
      <w:r>
        <w:t>Р</w:t>
      </w:r>
      <w:r w:rsidR="00747748">
        <w:t>еализовал</w:t>
      </w:r>
      <w:r>
        <w:t>и</w:t>
      </w:r>
      <w:r w:rsidR="00747748">
        <w:t xml:space="preserve"> все требования, кас</w:t>
      </w:r>
      <w:r w:rsidR="00407F48">
        <w:t>ающиеся главного меню игры. Результат виден</w:t>
      </w:r>
      <w:r w:rsidR="00123E51">
        <w:t xml:space="preserve"> на рисунке 17</w:t>
      </w:r>
      <w:r w:rsidR="00747748">
        <w:t>.</w:t>
      </w:r>
    </w:p>
    <w:p w:rsidR="00E079AB" w:rsidRDefault="00E079AB" w:rsidP="00407F48">
      <w:pPr>
        <w:spacing w:line="240" w:lineRule="auto"/>
      </w:pPr>
    </w:p>
    <w:p w:rsidR="002A5BD8" w:rsidRDefault="00CF1C68" w:rsidP="00F9159E">
      <w:pPr>
        <w:ind w:firstLine="0"/>
      </w:pPr>
      <w:bookmarkStart w:id="12" w:name="_GoBack"/>
      <w:bookmarkEnd w:id="12"/>
      <w:r w:rsidRPr="00CF1C68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765810</wp:posOffset>
            </wp:positionH>
            <wp:positionV relativeFrom="paragraph">
              <wp:posOffset>-5715</wp:posOffset>
            </wp:positionV>
            <wp:extent cx="4943475" cy="3399615"/>
            <wp:effectExtent l="0" t="0" r="0" b="0"/>
            <wp:wrapTopAndBottom/>
            <wp:docPr id="7" name="Рисунок 7" descr="C:\Users\Димон\Downloads\Telegram Desktop\2022-01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имон\Downloads\Telegram Desktop\2022-01-20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7F48" w:rsidRDefault="00407F48" w:rsidP="00407F48">
      <w:pPr>
        <w:pStyle w:val="732-1"/>
      </w:pPr>
      <w:r>
        <w:t>Рисунок 1</w:t>
      </w:r>
      <w:r w:rsidR="00123E51">
        <w:t>7</w:t>
      </w:r>
      <w:r>
        <w:t xml:space="preserve"> – главное меню игры</w:t>
      </w:r>
    </w:p>
    <w:p w:rsidR="00407F48" w:rsidRDefault="00407F48" w:rsidP="00407F48">
      <w:pPr>
        <w:spacing w:line="276" w:lineRule="auto"/>
        <w:ind w:firstLine="0"/>
        <w:jc w:val="center"/>
      </w:pPr>
    </w:p>
    <w:p w:rsidR="0085186B" w:rsidRDefault="00484298" w:rsidP="00387657">
      <w:r>
        <w:t xml:space="preserve">Далее было реализовано окно настроек, в котором все выбранные пользователем значения сохранялись в </w:t>
      </w:r>
      <w:r w:rsidR="00ED6FD7">
        <w:t xml:space="preserve">текстовый файл </w:t>
      </w:r>
      <w:r w:rsidR="00ED6FD7" w:rsidRPr="00ED6FD7">
        <w:t>“</w:t>
      </w:r>
      <w:r w:rsidR="00ED6FD7">
        <w:rPr>
          <w:lang w:val="en-US"/>
        </w:rPr>
        <w:t>Config</w:t>
      </w:r>
      <w:r w:rsidR="00ED6FD7" w:rsidRPr="00ED6FD7">
        <w:t>.</w:t>
      </w:r>
      <w:r w:rsidR="00ED6FD7">
        <w:rPr>
          <w:lang w:val="en-US"/>
        </w:rPr>
        <w:t>txt</w:t>
      </w:r>
      <w:r w:rsidR="00ED6FD7" w:rsidRPr="00ED6FD7">
        <w:t>”</w:t>
      </w:r>
      <w:r w:rsidR="00123E51">
        <w:t xml:space="preserve">. </w:t>
      </w:r>
    </w:p>
    <w:p w:rsidR="00ED6FD7" w:rsidRDefault="00ED6FD7" w:rsidP="00407F48">
      <w:pPr>
        <w:spacing w:line="240" w:lineRule="auto"/>
      </w:pPr>
    </w:p>
    <w:p w:rsidR="00C511A1" w:rsidRDefault="00CF1C68" w:rsidP="00E079AB">
      <w:pPr>
        <w:ind w:firstLine="0"/>
        <w:jc w:val="center"/>
      </w:pPr>
      <w:r>
        <w:rPr>
          <w:noProof/>
        </w:rPr>
        <w:drawing>
          <wp:inline distT="0" distB="0" distL="0" distR="0">
            <wp:extent cx="4924425" cy="3282951"/>
            <wp:effectExtent l="0" t="0" r="0" b="0"/>
            <wp:docPr id="6" name="Рисунок 6" descr="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P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73" cy="330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AB" w:rsidRDefault="00123E51" w:rsidP="00D622D5">
      <w:pPr>
        <w:pStyle w:val="732-1"/>
        <w:rPr>
          <w:lang w:val="en-US"/>
        </w:rPr>
      </w:pPr>
      <w:r>
        <w:t>Рисунок 18</w:t>
      </w:r>
      <w:r w:rsidR="00E079AB">
        <w:t xml:space="preserve"> – окно настроек игры</w:t>
      </w:r>
    </w:p>
    <w:p w:rsidR="00407F48" w:rsidRPr="00407F48" w:rsidRDefault="00407F48" w:rsidP="00407F48">
      <w:pPr>
        <w:rPr>
          <w:lang w:val="en-US"/>
        </w:rPr>
      </w:pPr>
    </w:p>
    <w:p w:rsidR="00EC07E4" w:rsidRDefault="00380B1A" w:rsidP="00380B1A">
      <w:pPr>
        <w:pStyle w:val="3"/>
      </w:pPr>
      <w:bookmarkStart w:id="13" w:name="_Toc89992930"/>
      <w:r>
        <w:lastRenderedPageBreak/>
        <w:t>Шаг №2</w:t>
      </w:r>
      <w:bookmarkEnd w:id="13"/>
    </w:p>
    <w:p w:rsidR="00EC07E4" w:rsidRDefault="001D4E96" w:rsidP="00387657">
      <w:r>
        <w:t xml:space="preserve">Далее команде разработчиков предстояло разработать визуализацию игрового окна, включающую в себя синхронизацию данных, вводимых игроком с соответствующими </w:t>
      </w:r>
      <w:r w:rsidR="00EC300B">
        <w:t>значениями выводимых на экран данных об имени игрока и его цвете. Вновь мы прибегли к дроблению задачи на подзадачи:</w:t>
      </w:r>
    </w:p>
    <w:p w:rsidR="00E01394" w:rsidRDefault="00E01394" w:rsidP="00387657"/>
    <w:p w:rsidR="00E01394" w:rsidRDefault="007346EC" w:rsidP="00E01394">
      <w:pPr>
        <w:pStyle w:val="4"/>
      </w:pPr>
      <w:bookmarkStart w:id="14" w:name="_Toc89992931"/>
      <w:r>
        <w:t>Процесс №</w:t>
      </w:r>
      <w:r w:rsidR="00E01394">
        <w:t>1</w:t>
      </w:r>
      <w:bookmarkEnd w:id="14"/>
    </w:p>
    <w:p w:rsidR="00E01394" w:rsidRDefault="002A5BD8" w:rsidP="00387657">
      <w:r>
        <w:t>Б</w:t>
      </w:r>
      <w:r w:rsidR="00EC300B">
        <w:t xml:space="preserve">ыла реализована </w:t>
      </w:r>
      <w:r w:rsidR="00484298">
        <w:t xml:space="preserve">визуализация </w:t>
      </w:r>
      <w:r w:rsidR="00EC300B">
        <w:t xml:space="preserve">всех элементов </w:t>
      </w:r>
      <w:r w:rsidR="00484298">
        <w:t xml:space="preserve">игрового меню, при этом состояние поля вывода, соответствующего имени игрока, зависит от данных, введенных пользователем в настройках, и берется из файла </w:t>
      </w:r>
      <w:r w:rsidR="00484298" w:rsidRPr="00484298">
        <w:t>“</w:t>
      </w:r>
      <w:r w:rsidR="00484298">
        <w:rPr>
          <w:lang w:val="en-US"/>
        </w:rPr>
        <w:t>Config</w:t>
      </w:r>
      <w:r w:rsidR="00484298" w:rsidRPr="00484298">
        <w:t>.</w:t>
      </w:r>
      <w:r w:rsidR="00484298">
        <w:rPr>
          <w:lang w:val="en-US"/>
        </w:rPr>
        <w:t>txt</w:t>
      </w:r>
      <w:r w:rsidR="00484298" w:rsidRPr="00484298">
        <w:t>”</w:t>
      </w:r>
      <w:r w:rsidR="00484298">
        <w:t>.</w:t>
      </w:r>
    </w:p>
    <w:p w:rsidR="00E01394" w:rsidRDefault="00E01394" w:rsidP="00E01394">
      <w:pPr>
        <w:pStyle w:val="4"/>
      </w:pPr>
      <w:bookmarkStart w:id="15" w:name="_Toc89992932"/>
      <w:r>
        <w:t>Процесс №2</w:t>
      </w:r>
      <w:bookmarkEnd w:id="15"/>
    </w:p>
    <w:p w:rsidR="00484298" w:rsidRDefault="00996E65" w:rsidP="00387657">
      <w:r w:rsidRPr="00996E65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841375</wp:posOffset>
            </wp:positionH>
            <wp:positionV relativeFrom="paragraph">
              <wp:posOffset>1089660</wp:posOffset>
            </wp:positionV>
            <wp:extent cx="4924425" cy="3416935"/>
            <wp:effectExtent l="0" t="0" r="0" b="0"/>
            <wp:wrapTopAndBottom/>
            <wp:docPr id="11" name="Рисунок 11" descr="C:\Users\Димон\Downloads\Telegram Desktop\photo_2022-01-20_05-4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имон\Downloads\Telegram Desktop\photo_2022-01-20_05-46-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BD8">
        <w:t xml:space="preserve">Реализовали </w:t>
      </w:r>
      <w:r w:rsidR="00123E51">
        <w:t>отображение</w:t>
      </w:r>
      <w:r w:rsidR="00AF0F96">
        <w:t xml:space="preserve"> игрока и б</w:t>
      </w:r>
      <w:r w:rsidR="00123E51">
        <w:t>отов на игровом поле, генерацию яблока</w:t>
      </w:r>
      <w:r w:rsidR="00AF0F96">
        <w:t xml:space="preserve"> в слу</w:t>
      </w:r>
      <w:r w:rsidR="00123E51">
        <w:t>чайном месте карты и увеличение</w:t>
      </w:r>
      <w:r w:rsidR="00AF0F96">
        <w:t xml:space="preserve"> длин</w:t>
      </w:r>
      <w:r w:rsidR="00123E51">
        <w:t>ы</w:t>
      </w:r>
      <w:r w:rsidR="00AF0F96">
        <w:t xml:space="preserve"> змейки на ед</w:t>
      </w:r>
      <w:r w:rsidR="00123E51">
        <w:t>иницу, если она съест яблоко, а также управление телом змеи</w:t>
      </w:r>
      <w:r w:rsidR="00AF0F96">
        <w:t>.</w:t>
      </w:r>
    </w:p>
    <w:p w:rsidR="00407F48" w:rsidRPr="00996E65" w:rsidRDefault="00407F48" w:rsidP="00996E65">
      <w:pPr>
        <w:spacing w:line="240" w:lineRule="auto"/>
        <w:ind w:firstLine="0"/>
      </w:pPr>
    </w:p>
    <w:p w:rsidR="00A17D2B" w:rsidRDefault="00407F48" w:rsidP="00123E51">
      <w:pPr>
        <w:pStyle w:val="732-1"/>
      </w:pPr>
      <w:r>
        <w:t>Рисунок 1</w:t>
      </w:r>
      <w:r w:rsidR="00123E51">
        <w:t>9</w:t>
      </w:r>
      <w:r>
        <w:t xml:space="preserve"> – отображение игрока и ботов на игровом поле</w:t>
      </w:r>
    </w:p>
    <w:p w:rsidR="00407F48" w:rsidRPr="00407F48" w:rsidRDefault="00407F48" w:rsidP="00407F48"/>
    <w:p w:rsidR="00AF0F96" w:rsidRDefault="00380B1A" w:rsidP="00380B1A">
      <w:pPr>
        <w:pStyle w:val="3"/>
      </w:pPr>
      <w:bookmarkStart w:id="16" w:name="_Toc89992933"/>
      <w:r>
        <w:lastRenderedPageBreak/>
        <w:t>Шаг №3</w:t>
      </w:r>
      <w:bookmarkEnd w:id="16"/>
    </w:p>
    <w:p w:rsidR="00AF0F96" w:rsidRDefault="00C511A1" w:rsidP="00387657">
      <w:r>
        <w:t>На данном шаге разработчики реализовы</w:t>
      </w:r>
      <w:r w:rsidR="00B92D5E">
        <w:t>вают поведение ботов и делают наполнение игры более насыщенным</w:t>
      </w:r>
      <w:r>
        <w:t>, добавляя различные промежуточные итерации между переходами от главного меню и игровыми режимами:</w:t>
      </w:r>
    </w:p>
    <w:p w:rsidR="00DB4E4A" w:rsidRDefault="00DB4E4A" w:rsidP="00387657"/>
    <w:p w:rsidR="00DB4E4A" w:rsidRDefault="00DB4E4A" w:rsidP="00DB4E4A">
      <w:pPr>
        <w:pStyle w:val="4"/>
      </w:pPr>
      <w:bookmarkStart w:id="17" w:name="_Toc89992934"/>
      <w:r>
        <w:t>Процесс №1</w:t>
      </w:r>
      <w:bookmarkEnd w:id="17"/>
    </w:p>
    <w:p w:rsidR="00C511A1" w:rsidRDefault="000E001E" w:rsidP="00C901E0">
      <w:r>
        <w:t>Б</w:t>
      </w:r>
      <w:r w:rsidR="00C511A1">
        <w:t xml:space="preserve">ыл создан класс, реализующий поведение ботов в процессе игры. </w:t>
      </w:r>
      <w:r w:rsidR="00C901E0">
        <w:t>Описан алгоритм действий бота, чтобы обходить различные препятствия и при этом прох</w:t>
      </w:r>
      <w:r>
        <w:t>одить наименьший путь к яблоку. О</w:t>
      </w:r>
      <w:r w:rsidR="00C901E0">
        <w:t>писал</w:t>
      </w:r>
      <w:r>
        <w:t>и</w:t>
      </w:r>
      <w:r w:rsidR="00C901E0">
        <w:t xml:space="preserve"> логику столкновения с различными препятствиями. Рассмотрен также частный случай столкновения - </w:t>
      </w:r>
      <w:r w:rsidR="00C901E0" w:rsidRPr="00C901E0">
        <w:t>“</w:t>
      </w:r>
      <w:r w:rsidR="00C901E0">
        <w:t>лоб в лоб</w:t>
      </w:r>
      <w:r w:rsidR="00C901E0" w:rsidRPr="00C901E0">
        <w:t>”</w:t>
      </w:r>
      <w:r w:rsidR="00C901E0">
        <w:t>.</w:t>
      </w:r>
    </w:p>
    <w:p w:rsidR="00DB4E4A" w:rsidRDefault="00DB4E4A" w:rsidP="00DB4E4A">
      <w:pPr>
        <w:pStyle w:val="4"/>
      </w:pPr>
      <w:bookmarkStart w:id="18" w:name="_Toc89992935"/>
      <w:r>
        <w:t>Процесс №2</w:t>
      </w:r>
      <w:bookmarkEnd w:id="18"/>
    </w:p>
    <w:p w:rsidR="00C901E0" w:rsidRDefault="00996E65" w:rsidP="00387657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1689735</wp:posOffset>
            </wp:positionH>
            <wp:positionV relativeFrom="paragraph">
              <wp:posOffset>956310</wp:posOffset>
            </wp:positionV>
            <wp:extent cx="3104515" cy="37172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2D5">
        <w:t>Р</w:t>
      </w:r>
      <w:r w:rsidR="00C901E0">
        <w:t>еализовал</w:t>
      </w:r>
      <w:r w:rsidR="00D622D5">
        <w:t>и</w:t>
      </w:r>
      <w:r w:rsidR="00C901E0">
        <w:t xml:space="preserve"> окно паузы, всплывающее при нажатии</w:t>
      </w:r>
      <w:r w:rsidR="00863C06">
        <w:t xml:space="preserve"> клавиши </w:t>
      </w:r>
      <w:r w:rsidR="00863C06" w:rsidRPr="00863C06">
        <w:rPr>
          <w:rStyle w:val="af2"/>
        </w:rPr>
        <w:t xml:space="preserve">Esc </w:t>
      </w:r>
      <w:r w:rsidR="00863C06" w:rsidRPr="00863C06">
        <w:t>во время игрового процесса</w:t>
      </w:r>
      <w:r w:rsidR="00863C06">
        <w:t>. Окно паузы, предлагающее различные действия относительно игрового проц</w:t>
      </w:r>
      <w:r w:rsidR="00123E51">
        <w:t>есса, представлено на рисунке 20</w:t>
      </w:r>
      <w:r w:rsidR="00863C06">
        <w:t xml:space="preserve">. </w:t>
      </w:r>
    </w:p>
    <w:p w:rsidR="00DB4E4A" w:rsidRPr="002A5BD8" w:rsidRDefault="00DB4E4A" w:rsidP="00BB4106">
      <w:pPr>
        <w:ind w:firstLine="0"/>
        <w:jc w:val="center"/>
        <w:rPr>
          <w:lang w:val="en-US"/>
        </w:rPr>
      </w:pPr>
    </w:p>
    <w:p w:rsidR="00123E51" w:rsidRDefault="00123E51" w:rsidP="00D622D5">
      <w:pPr>
        <w:pStyle w:val="732-1"/>
      </w:pPr>
      <w:r>
        <w:t>Рисунок 20 –окно паузы</w:t>
      </w:r>
    </w:p>
    <w:p w:rsidR="00123E51" w:rsidRDefault="00123E51" w:rsidP="00123E51">
      <w:pPr>
        <w:spacing w:line="240" w:lineRule="auto"/>
        <w:ind w:firstLine="0"/>
        <w:jc w:val="center"/>
      </w:pPr>
    </w:p>
    <w:p w:rsidR="00DB4E4A" w:rsidRPr="00863C06" w:rsidRDefault="00DB4E4A" w:rsidP="00DB4E4A">
      <w:pPr>
        <w:pStyle w:val="4"/>
      </w:pPr>
      <w:bookmarkStart w:id="19" w:name="_Toc89992936"/>
      <w:r>
        <w:lastRenderedPageBreak/>
        <w:t>Процесс №3</w:t>
      </w:r>
      <w:bookmarkEnd w:id="19"/>
    </w:p>
    <w:p w:rsidR="00DB4E4A" w:rsidRDefault="00D622D5" w:rsidP="00261176">
      <w:r>
        <w:t>Были</w:t>
      </w:r>
      <w:r w:rsidR="00863C06">
        <w:t xml:space="preserve"> реализованы диалоговые окна, появляющиеся по завершении игры и очередного раунда. При этом выводимая данными окнами информация отличается в зависимости от </w:t>
      </w:r>
      <w:r w:rsidR="00476492">
        <w:t xml:space="preserve">степени </w:t>
      </w:r>
      <w:r w:rsidR="00863C06">
        <w:t>завершенности игрового процесса.</w:t>
      </w:r>
      <w:r w:rsidR="00B92D5E">
        <w:t xml:space="preserve"> </w:t>
      </w:r>
    </w:p>
    <w:p w:rsidR="00DB4E4A" w:rsidRDefault="00261176" w:rsidP="00407F48">
      <w:pPr>
        <w:tabs>
          <w:tab w:val="left" w:pos="5103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212090</wp:posOffset>
            </wp:positionV>
            <wp:extent cx="2019300" cy="2423160"/>
            <wp:effectExtent l="0" t="0" r="0" b="0"/>
            <wp:wrapTopAndBottom/>
            <wp:docPr id="17" name="Рисунок 17" descr="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ameOv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228600</wp:posOffset>
            </wp:positionV>
            <wp:extent cx="1990725" cy="2389505"/>
            <wp:effectExtent l="0" t="0" r="0" b="0"/>
            <wp:wrapTopAndBottom/>
            <wp:docPr id="23" name="Рисунок 23" descr="Round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oundOv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E4A">
        <w:tab/>
      </w:r>
      <w:r w:rsidR="00DB4E4A">
        <w:tab/>
      </w:r>
      <w:r w:rsidR="00DB4E4A">
        <w:tab/>
      </w:r>
      <w:r w:rsidR="00DB4E4A">
        <w:tab/>
      </w:r>
    </w:p>
    <w:p w:rsidR="00476492" w:rsidRPr="00336840" w:rsidRDefault="00261176" w:rsidP="00336840">
      <w:pPr>
        <w:tabs>
          <w:tab w:val="left" w:pos="1843"/>
          <w:tab w:val="left" w:pos="8364"/>
        </w:tabs>
      </w:pPr>
      <w:r>
        <w:tab/>
        <w:t xml:space="preserve">а)                                                                                  </w:t>
      </w:r>
      <w:r w:rsidR="00336840">
        <w:t>б)</w:t>
      </w:r>
    </w:p>
    <w:p w:rsidR="00BB4106" w:rsidRPr="00E079AB" w:rsidRDefault="007346EC" w:rsidP="00E079AB">
      <w:pPr>
        <w:pStyle w:val="732-1"/>
      </w:pPr>
      <w:r>
        <w:t>Рисунок 21</w:t>
      </w:r>
      <w:r w:rsidR="00E079AB">
        <w:t xml:space="preserve"> – диалоговые окна: а) По завершении раунда; б) По завершении игры</w:t>
      </w:r>
    </w:p>
    <w:p w:rsidR="00E079AB" w:rsidRDefault="00E079AB" w:rsidP="00476492"/>
    <w:p w:rsidR="00E537E2" w:rsidRDefault="00476492" w:rsidP="003543C2">
      <w:pPr>
        <w:pStyle w:val="1"/>
      </w:pPr>
      <w:bookmarkStart w:id="20" w:name="_Toc89992937"/>
      <w:r>
        <w:lastRenderedPageBreak/>
        <w:t>Вывод</w:t>
      </w:r>
      <w:bookmarkEnd w:id="20"/>
      <w:r w:rsidR="00E537E2">
        <w:t xml:space="preserve"> </w:t>
      </w:r>
    </w:p>
    <w:p w:rsidR="00254749" w:rsidRDefault="003543C2" w:rsidP="00E537E2">
      <w:r>
        <w:t>Р</w:t>
      </w:r>
      <w:r w:rsidR="00476492">
        <w:t xml:space="preserve">езультатом выполнения долгосрочного задания является </w:t>
      </w:r>
      <w:r w:rsidR="00254749">
        <w:t>рабочий программный код, реализующий выбор пользователем состояний настроек с последующим игровым процессом, зависящим от данных настроек.</w:t>
      </w:r>
      <w:r w:rsidR="00D622D5">
        <w:t xml:space="preserve"> Игра запускается</w:t>
      </w:r>
      <w:r w:rsidR="00BB4106" w:rsidRPr="00BB4106">
        <w:t>.</w:t>
      </w:r>
    </w:p>
    <w:p w:rsidR="00254749" w:rsidRPr="00E60B93" w:rsidRDefault="00254749" w:rsidP="00E537E2">
      <w:r>
        <w:t xml:space="preserve">В ходе выполнения поставленных задач команда разработчиков отточила свои навыки совместной работы, используя систему контроля версий </w:t>
      </w:r>
      <w:r>
        <w:rPr>
          <w:lang w:val="en-US"/>
        </w:rPr>
        <w:t>GIT</w:t>
      </w:r>
      <w:r w:rsidRPr="00254749">
        <w:t xml:space="preserve"> </w:t>
      </w:r>
      <w:r w:rsidR="001808FD">
        <w:t>в рамках веб-сервисов</w:t>
      </w:r>
      <w:r>
        <w:t xml:space="preserve"> </w:t>
      </w:r>
      <w:r>
        <w:rPr>
          <w:lang w:val="en-US"/>
        </w:rPr>
        <w:t>GitHub</w:t>
      </w:r>
      <w:r>
        <w:t xml:space="preserve"> и </w:t>
      </w:r>
      <w:r>
        <w:rPr>
          <w:lang w:val="en-US"/>
        </w:rPr>
        <w:t>GitWork</w:t>
      </w:r>
      <w:r w:rsidRPr="00254749">
        <w:t>.</w:t>
      </w:r>
      <w:r>
        <w:t xml:space="preserve"> Также в процессе написания программного кода была изучена графическая библиотека </w:t>
      </w:r>
      <w:r>
        <w:rPr>
          <w:lang w:val="en-US"/>
        </w:rPr>
        <w:t>SFML</w:t>
      </w:r>
      <w:r w:rsidR="00E60B93">
        <w:t>.</w:t>
      </w:r>
    </w:p>
    <w:sectPr w:rsidR="00254749" w:rsidRPr="00E60B93" w:rsidSect="00E17EFD">
      <w:footerReference w:type="default" r:id="rId18"/>
      <w:pgSz w:w="11906" w:h="16838" w:code="9"/>
      <w:pgMar w:top="1134" w:right="567" w:bottom="1134" w:left="1134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ECA" w:rsidRDefault="00695ECA" w:rsidP="00BA2411">
      <w:pPr>
        <w:spacing w:line="240" w:lineRule="auto"/>
      </w:pPr>
      <w:r>
        <w:separator/>
      </w:r>
    </w:p>
    <w:p w:rsidR="00695ECA" w:rsidRDefault="00695ECA"/>
  </w:endnote>
  <w:endnote w:type="continuationSeparator" w:id="0">
    <w:p w:rsidR="00695ECA" w:rsidRDefault="00695ECA" w:rsidP="00BA2411">
      <w:pPr>
        <w:spacing w:line="240" w:lineRule="auto"/>
      </w:pPr>
      <w:r>
        <w:continuationSeparator/>
      </w:r>
    </w:p>
    <w:p w:rsidR="00695ECA" w:rsidRDefault="00695E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5818135"/>
      <w:docPartObj>
        <w:docPartGallery w:val="Page Numbers (Bottom of Page)"/>
        <w:docPartUnique/>
      </w:docPartObj>
    </w:sdtPr>
    <w:sdtContent>
      <w:p w:rsidR="00CF1C68" w:rsidRDefault="00CF1C68">
        <w:pPr>
          <w:pStyle w:val="a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9159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ECA" w:rsidRDefault="00695ECA" w:rsidP="00BA2411">
      <w:pPr>
        <w:spacing w:line="240" w:lineRule="auto"/>
      </w:pPr>
      <w:r>
        <w:separator/>
      </w:r>
    </w:p>
    <w:p w:rsidR="00695ECA" w:rsidRDefault="00695ECA"/>
  </w:footnote>
  <w:footnote w:type="continuationSeparator" w:id="0">
    <w:p w:rsidR="00695ECA" w:rsidRDefault="00695ECA" w:rsidP="00BA2411">
      <w:pPr>
        <w:spacing w:line="240" w:lineRule="auto"/>
      </w:pPr>
      <w:r>
        <w:continuationSeparator/>
      </w:r>
    </w:p>
    <w:p w:rsidR="00695ECA" w:rsidRDefault="00695EC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C564F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8"/>
    <w:multiLevelType w:val="singleLevel"/>
    <w:tmpl w:val="5B44B96C"/>
    <w:lvl w:ilvl="0">
      <w:start w:val="1"/>
      <w:numFmt w:val="russianLower"/>
      <w:pStyle w:val="a"/>
      <w:lvlText w:val="%1) "/>
      <w:lvlJc w:val="left"/>
      <w:pPr>
        <w:ind w:left="0" w:firstLine="710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43C07BFC"/>
    <w:lvl w:ilvl="0">
      <w:start w:val="1"/>
      <w:numFmt w:val="bullet"/>
      <w:pStyle w:val="a0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C"/>
    <w:multiLevelType w:val="hybridMultilevel"/>
    <w:tmpl w:val="1B6C7440"/>
    <w:lvl w:ilvl="0" w:tplc="2050E1A4">
      <w:start w:val="1"/>
      <w:numFmt w:val="bullet"/>
      <w:pStyle w:val="a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1690FDB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3E9C54">
      <w:start w:val="1"/>
      <w:numFmt w:val="bullet"/>
      <w:lvlText w:val=""/>
      <w:lvlJc w:val="left"/>
      <w:pPr>
        <w:ind w:left="2520" w:hanging="360"/>
      </w:pPr>
      <w:rPr>
        <w:rFonts w:ascii="Bookshelf Symbol 7" w:hAnsi="Bookshelf Symbol 7" w:hint="default"/>
      </w:rPr>
    </w:lvl>
    <w:lvl w:ilvl="3" w:tplc="DD0460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ED42DF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D88ABA">
      <w:start w:val="1"/>
      <w:numFmt w:val="bullet"/>
      <w:lvlText w:val=""/>
      <w:lvlJc w:val="left"/>
      <w:pPr>
        <w:ind w:left="4680" w:hanging="360"/>
      </w:pPr>
      <w:rPr>
        <w:rFonts w:ascii="Bookshelf Symbol 7" w:hAnsi="Bookshelf Symbol 7" w:hint="default"/>
      </w:rPr>
    </w:lvl>
    <w:lvl w:ilvl="6" w:tplc="95D6D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9FC642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34A82F4">
      <w:start w:val="1"/>
      <w:numFmt w:val="bullet"/>
      <w:lvlText w:val=""/>
      <w:lvlJc w:val="left"/>
      <w:pPr>
        <w:ind w:left="6840" w:hanging="360"/>
      </w:pPr>
      <w:rPr>
        <w:rFonts w:ascii="Bookshelf Symbol 7" w:hAnsi="Bookshelf Symbol 7" w:hint="default"/>
      </w:rPr>
    </w:lvl>
  </w:abstractNum>
  <w:abstractNum w:abstractNumId="4" w15:restartNumberingAfterBreak="0">
    <w:nsid w:val="2EE94AFE"/>
    <w:multiLevelType w:val="multilevel"/>
    <w:tmpl w:val="49CC7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CE2ECC"/>
    <w:multiLevelType w:val="hybridMultilevel"/>
    <w:tmpl w:val="2B5CD702"/>
    <w:lvl w:ilvl="0" w:tplc="2AB27AE6">
      <w:start w:val="1"/>
      <w:numFmt w:val="russianLower"/>
      <w:pStyle w:val="a2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3A917D8C"/>
    <w:multiLevelType w:val="multilevel"/>
    <w:tmpl w:val="0218AD3C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951945"/>
    <w:multiLevelType w:val="multilevel"/>
    <w:tmpl w:val="203AB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766302"/>
    <w:multiLevelType w:val="hybridMultilevel"/>
    <w:tmpl w:val="5BFE84BA"/>
    <w:lvl w:ilvl="0" w:tplc="31DE572C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 w:tplc="7E04E616" w:tentative="1">
      <w:start w:val="1"/>
      <w:numFmt w:val="lowerLetter"/>
      <w:lvlText w:val="%2."/>
      <w:lvlJc w:val="left"/>
      <w:pPr>
        <w:ind w:left="2007" w:hanging="360"/>
      </w:pPr>
    </w:lvl>
    <w:lvl w:ilvl="2" w:tplc="4F2EF56C" w:tentative="1">
      <w:start w:val="1"/>
      <w:numFmt w:val="lowerRoman"/>
      <w:lvlText w:val="%3."/>
      <w:lvlJc w:val="right"/>
      <w:pPr>
        <w:ind w:left="2727" w:hanging="180"/>
      </w:pPr>
    </w:lvl>
    <w:lvl w:ilvl="3" w:tplc="1FEE5578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0CC3EE3"/>
    <w:multiLevelType w:val="hybridMultilevel"/>
    <w:tmpl w:val="9DA08C6A"/>
    <w:lvl w:ilvl="0" w:tplc="588ED428">
      <w:start w:val="1"/>
      <w:numFmt w:val="bullet"/>
      <w:pStyle w:val="732-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3877438"/>
    <w:multiLevelType w:val="multilevel"/>
    <w:tmpl w:val="F926CD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8"/>
    <w:lvlOverride w:ilvl="0">
      <w:lvl w:ilvl="0" w:tplc="31DE572C">
        <w:start w:val="1"/>
        <w:numFmt w:val="decimal"/>
        <w:lvlText w:val="%1"/>
        <w:lvlJc w:val="left"/>
        <w:pPr>
          <w:ind w:left="432" w:hanging="432"/>
        </w:pPr>
      </w:lvl>
    </w:lvlOverride>
    <w:lvlOverride w:ilvl="1">
      <w:lvl w:ilvl="1" w:tplc="7E04E616">
        <w:start w:val="1"/>
        <w:numFmt w:val="decimal"/>
        <w:lvlText w:val="%1.%2"/>
        <w:lvlJc w:val="left"/>
        <w:pPr>
          <w:ind w:left="576" w:hanging="576"/>
        </w:pPr>
      </w:lvl>
    </w:lvlOverride>
    <w:lvlOverride w:ilvl="2">
      <w:lvl w:ilvl="2" w:tplc="4F2EF56C">
        <w:start w:val="1"/>
        <w:numFmt w:val="decimal"/>
        <w:lvlText w:val="%1.%2.%3"/>
        <w:lvlJc w:val="left"/>
        <w:pPr>
          <w:ind w:left="720" w:hanging="720"/>
        </w:pPr>
      </w:lvl>
    </w:lvlOverride>
    <w:lvlOverride w:ilvl="3">
      <w:lvl w:ilvl="3" w:tplc="1FEE5578">
        <w:start w:val="1"/>
        <w:numFmt w:val="decimal"/>
        <w:lvlText w:val="%1.%2.%3.%4"/>
        <w:lvlJc w:val="left"/>
        <w:pPr>
          <w:ind w:left="864" w:hanging="864"/>
        </w:p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1008" w:hanging="1008"/>
        </w:p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1152" w:hanging="1152"/>
        </w:p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1296" w:hanging="1296"/>
        </w:p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1440" w:hanging="1440"/>
        </w:p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1584" w:hanging="1584"/>
        </w:pPr>
      </w:lvl>
    </w:lvlOverride>
  </w:num>
  <w:num w:numId="4">
    <w:abstractNumId w:val="6"/>
  </w:num>
  <w:num w:numId="5">
    <w:abstractNumId w:val="10"/>
  </w:num>
  <w:num w:numId="6">
    <w:abstractNumId w:val="2"/>
  </w:num>
  <w:num w:numId="7">
    <w:abstractNumId w:val="1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9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2A53"/>
    <w:rsid w:val="000208FE"/>
    <w:rsid w:val="00022B5F"/>
    <w:rsid w:val="000368DD"/>
    <w:rsid w:val="00076DBB"/>
    <w:rsid w:val="00087672"/>
    <w:rsid w:val="000B6618"/>
    <w:rsid w:val="000B7724"/>
    <w:rsid w:val="000D2716"/>
    <w:rsid w:val="000D2FDB"/>
    <w:rsid w:val="000E001E"/>
    <w:rsid w:val="000F0115"/>
    <w:rsid w:val="00123E51"/>
    <w:rsid w:val="001274D8"/>
    <w:rsid w:val="001808FD"/>
    <w:rsid w:val="001B7C01"/>
    <w:rsid w:val="001C548B"/>
    <w:rsid w:val="001D4E96"/>
    <w:rsid w:val="001F4EE5"/>
    <w:rsid w:val="001F63B7"/>
    <w:rsid w:val="00214284"/>
    <w:rsid w:val="00247FE7"/>
    <w:rsid w:val="00253FB3"/>
    <w:rsid w:val="00254749"/>
    <w:rsid w:val="00261176"/>
    <w:rsid w:val="00264FFE"/>
    <w:rsid w:val="002723D4"/>
    <w:rsid w:val="002A5BD8"/>
    <w:rsid w:val="002B0794"/>
    <w:rsid w:val="002D084D"/>
    <w:rsid w:val="003108E5"/>
    <w:rsid w:val="003357E3"/>
    <w:rsid w:val="00336840"/>
    <w:rsid w:val="003543C2"/>
    <w:rsid w:val="0035753D"/>
    <w:rsid w:val="00380B1A"/>
    <w:rsid w:val="00387657"/>
    <w:rsid w:val="003B62AA"/>
    <w:rsid w:val="003C18DC"/>
    <w:rsid w:val="003D5C8A"/>
    <w:rsid w:val="003F38C9"/>
    <w:rsid w:val="00407F48"/>
    <w:rsid w:val="0043101E"/>
    <w:rsid w:val="00437035"/>
    <w:rsid w:val="00476492"/>
    <w:rsid w:val="00484298"/>
    <w:rsid w:val="004B0A33"/>
    <w:rsid w:val="004C139B"/>
    <w:rsid w:val="004C4630"/>
    <w:rsid w:val="004D4DF8"/>
    <w:rsid w:val="004F7AE4"/>
    <w:rsid w:val="00504B03"/>
    <w:rsid w:val="00521CEB"/>
    <w:rsid w:val="005221BE"/>
    <w:rsid w:val="005222DC"/>
    <w:rsid w:val="00527651"/>
    <w:rsid w:val="0053129B"/>
    <w:rsid w:val="005336DE"/>
    <w:rsid w:val="00592425"/>
    <w:rsid w:val="00596783"/>
    <w:rsid w:val="005A56CE"/>
    <w:rsid w:val="005A79E2"/>
    <w:rsid w:val="005B1390"/>
    <w:rsid w:val="005D0B84"/>
    <w:rsid w:val="005E0314"/>
    <w:rsid w:val="005E4662"/>
    <w:rsid w:val="005F5C95"/>
    <w:rsid w:val="00612978"/>
    <w:rsid w:val="00614AE7"/>
    <w:rsid w:val="00622806"/>
    <w:rsid w:val="00640356"/>
    <w:rsid w:val="00663A57"/>
    <w:rsid w:val="006817E4"/>
    <w:rsid w:val="006908B6"/>
    <w:rsid w:val="00695ECA"/>
    <w:rsid w:val="006C055F"/>
    <w:rsid w:val="006E6A8A"/>
    <w:rsid w:val="006F217A"/>
    <w:rsid w:val="006F6669"/>
    <w:rsid w:val="007331AC"/>
    <w:rsid w:val="007346EC"/>
    <w:rsid w:val="00747748"/>
    <w:rsid w:val="0075481F"/>
    <w:rsid w:val="00765B5D"/>
    <w:rsid w:val="007A3524"/>
    <w:rsid w:val="007C5D97"/>
    <w:rsid w:val="007D0F8E"/>
    <w:rsid w:val="008168F4"/>
    <w:rsid w:val="008234F8"/>
    <w:rsid w:val="0085186B"/>
    <w:rsid w:val="00863C06"/>
    <w:rsid w:val="00863EE3"/>
    <w:rsid w:val="00873207"/>
    <w:rsid w:val="00894564"/>
    <w:rsid w:val="008C3CA0"/>
    <w:rsid w:val="008C5C31"/>
    <w:rsid w:val="008E314D"/>
    <w:rsid w:val="009074D5"/>
    <w:rsid w:val="00931084"/>
    <w:rsid w:val="00995F63"/>
    <w:rsid w:val="00996E65"/>
    <w:rsid w:val="009A3FDE"/>
    <w:rsid w:val="009B50EB"/>
    <w:rsid w:val="009F66D6"/>
    <w:rsid w:val="00A17D2B"/>
    <w:rsid w:val="00A565AF"/>
    <w:rsid w:val="00A60FEA"/>
    <w:rsid w:val="00A6253C"/>
    <w:rsid w:val="00A8339F"/>
    <w:rsid w:val="00A86EA6"/>
    <w:rsid w:val="00A95F93"/>
    <w:rsid w:val="00AB1F54"/>
    <w:rsid w:val="00AD2D24"/>
    <w:rsid w:val="00AD768E"/>
    <w:rsid w:val="00AF0DC2"/>
    <w:rsid w:val="00AF0F96"/>
    <w:rsid w:val="00B00D41"/>
    <w:rsid w:val="00B678AC"/>
    <w:rsid w:val="00B7022C"/>
    <w:rsid w:val="00B72A53"/>
    <w:rsid w:val="00B739C6"/>
    <w:rsid w:val="00B814CE"/>
    <w:rsid w:val="00B92D5E"/>
    <w:rsid w:val="00B963C2"/>
    <w:rsid w:val="00BA1260"/>
    <w:rsid w:val="00BA2411"/>
    <w:rsid w:val="00BB4106"/>
    <w:rsid w:val="00BC7875"/>
    <w:rsid w:val="00BE0EE3"/>
    <w:rsid w:val="00C23B05"/>
    <w:rsid w:val="00C42349"/>
    <w:rsid w:val="00C511A1"/>
    <w:rsid w:val="00C579F5"/>
    <w:rsid w:val="00C7254A"/>
    <w:rsid w:val="00C87677"/>
    <w:rsid w:val="00C901E0"/>
    <w:rsid w:val="00CC0D68"/>
    <w:rsid w:val="00CF1C68"/>
    <w:rsid w:val="00D237DD"/>
    <w:rsid w:val="00D31161"/>
    <w:rsid w:val="00D31AF4"/>
    <w:rsid w:val="00D32474"/>
    <w:rsid w:val="00D525FB"/>
    <w:rsid w:val="00D622D5"/>
    <w:rsid w:val="00D674CD"/>
    <w:rsid w:val="00D7160C"/>
    <w:rsid w:val="00D8050F"/>
    <w:rsid w:val="00D80FF5"/>
    <w:rsid w:val="00DB4E4A"/>
    <w:rsid w:val="00E01394"/>
    <w:rsid w:val="00E04B30"/>
    <w:rsid w:val="00E04E4D"/>
    <w:rsid w:val="00E079AB"/>
    <w:rsid w:val="00E10756"/>
    <w:rsid w:val="00E17EFD"/>
    <w:rsid w:val="00E3092E"/>
    <w:rsid w:val="00E537E2"/>
    <w:rsid w:val="00E60B93"/>
    <w:rsid w:val="00E61965"/>
    <w:rsid w:val="00E7378F"/>
    <w:rsid w:val="00E75154"/>
    <w:rsid w:val="00E8036A"/>
    <w:rsid w:val="00EC07E4"/>
    <w:rsid w:val="00EC16CB"/>
    <w:rsid w:val="00EC300B"/>
    <w:rsid w:val="00ED55B9"/>
    <w:rsid w:val="00ED6FD7"/>
    <w:rsid w:val="00F2681A"/>
    <w:rsid w:val="00F40229"/>
    <w:rsid w:val="00F45CE2"/>
    <w:rsid w:val="00F57662"/>
    <w:rsid w:val="00F8687A"/>
    <w:rsid w:val="00F9159E"/>
    <w:rsid w:val="00F96F99"/>
    <w:rsid w:val="00FB6896"/>
    <w:rsid w:val="00FB6E2D"/>
    <w:rsid w:val="00FC585B"/>
    <w:rsid w:val="00FC66AA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372AB8A-8C60-453A-BA1D-B3013307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5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aliases w:val="К732 - Обычный"/>
    <w:qFormat/>
    <w:rsid w:val="00E7378F"/>
    <w:pPr>
      <w:suppressAutoHyphens/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К732 - Заголовок 1"/>
    <w:basedOn w:val="a3"/>
    <w:next w:val="a3"/>
    <w:link w:val="10"/>
    <w:autoRedefine/>
    <w:uiPriority w:val="3"/>
    <w:qFormat/>
    <w:rsid w:val="00B963C2"/>
    <w:pPr>
      <w:keepNext/>
      <w:keepLines/>
      <w:pageBreakBefore/>
      <w:spacing w:after="360" w:line="240" w:lineRule="auto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aliases w:val="К732 - Заголовок 2"/>
    <w:basedOn w:val="a3"/>
    <w:next w:val="a3"/>
    <w:link w:val="20"/>
    <w:autoRedefine/>
    <w:uiPriority w:val="3"/>
    <w:qFormat/>
    <w:rsid w:val="00AD2D24"/>
    <w:pPr>
      <w:keepNext/>
      <w:keepLines/>
      <w:numPr>
        <w:ilvl w:val="1"/>
        <w:numId w:val="5"/>
      </w:numPr>
      <w:spacing w:after="360" w:line="240" w:lineRule="auto"/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К732 - Заголовок 3"/>
    <w:basedOn w:val="a3"/>
    <w:next w:val="a3"/>
    <w:link w:val="30"/>
    <w:autoRedefine/>
    <w:uiPriority w:val="3"/>
    <w:qFormat/>
    <w:rsid w:val="00AD2D24"/>
    <w:pPr>
      <w:keepNext/>
      <w:keepLines/>
      <w:numPr>
        <w:ilvl w:val="2"/>
        <w:numId w:val="5"/>
      </w:numPr>
      <w:spacing w:after="360" w:line="240" w:lineRule="auto"/>
      <w:ind w:left="0" w:firstLine="567"/>
      <w:outlineLvl w:val="2"/>
    </w:pPr>
    <w:rPr>
      <w:rFonts w:eastAsiaTheme="majorEastAsia" w:cstheme="majorBidi"/>
      <w:bCs/>
    </w:rPr>
  </w:style>
  <w:style w:type="paragraph" w:styleId="4">
    <w:name w:val="heading 4"/>
    <w:aliases w:val="К732 - Заголовок 4"/>
    <w:basedOn w:val="a3"/>
    <w:next w:val="a3"/>
    <w:link w:val="40"/>
    <w:autoRedefine/>
    <w:uiPriority w:val="3"/>
    <w:qFormat/>
    <w:rsid w:val="00AD2D24"/>
    <w:pPr>
      <w:keepNext/>
      <w:keepLines/>
      <w:numPr>
        <w:ilvl w:val="3"/>
        <w:numId w:val="5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3"/>
    <w:next w:val="a3"/>
    <w:link w:val="50"/>
    <w:uiPriority w:val="99"/>
    <w:semiHidden/>
    <w:rsid w:val="00592425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9"/>
    <w:semiHidden/>
    <w:qFormat/>
    <w:rsid w:val="00592425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9"/>
    <w:semiHidden/>
    <w:qFormat/>
    <w:rsid w:val="00592425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9"/>
    <w:semiHidden/>
    <w:qFormat/>
    <w:rsid w:val="00592425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9"/>
    <w:semiHidden/>
    <w:qFormat/>
    <w:rsid w:val="00592425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paragraph" w:styleId="a9">
    <w:name w:val="footer"/>
    <w:basedOn w:val="a3"/>
    <w:link w:val="aa"/>
    <w:uiPriority w:val="99"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К732 - Заголовок 2 Знак"/>
    <w:basedOn w:val="a4"/>
    <w:link w:val="2"/>
    <w:uiPriority w:val="3"/>
    <w:rsid w:val="00AD2D24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aliases w:val="К732 - Заголовок 1 Знак"/>
    <w:basedOn w:val="a4"/>
    <w:link w:val="1"/>
    <w:uiPriority w:val="3"/>
    <w:rsid w:val="00B963C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aliases w:val="К732 - Заголовок 3 Знак"/>
    <w:basedOn w:val="a4"/>
    <w:link w:val="3"/>
    <w:uiPriority w:val="3"/>
    <w:rsid w:val="00AD2D24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aliases w:val="К732 - Заголовок 4 Знак"/>
    <w:basedOn w:val="a4"/>
    <w:link w:val="4"/>
    <w:uiPriority w:val="3"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4"/>
    <w:link w:val="5"/>
    <w:uiPriority w:val="99"/>
    <w:semiHidden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4"/>
    <w:link w:val="6"/>
    <w:uiPriority w:val="99"/>
    <w:semiHidden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4"/>
    <w:link w:val="7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4"/>
    <w:link w:val="8"/>
    <w:uiPriority w:val="99"/>
    <w:semiHidden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OC Heading"/>
    <w:basedOn w:val="1"/>
    <w:next w:val="a3"/>
    <w:autoRedefine/>
    <w:uiPriority w:val="5"/>
    <w:qFormat/>
    <w:rsid w:val="00521CEB"/>
    <w:pPr>
      <w:pageBreakBefore w:val="0"/>
      <w:outlineLvl w:val="9"/>
    </w:pPr>
  </w:style>
  <w:style w:type="paragraph" w:customStyle="1" w:styleId="732-0">
    <w:name w:val="К732 - Изображение"/>
    <w:basedOn w:val="a3"/>
    <w:next w:val="732-1"/>
    <w:link w:val="732-2"/>
    <w:autoRedefine/>
    <w:uiPriority w:val="1"/>
    <w:qFormat/>
    <w:rsid w:val="00AD2D24"/>
    <w:pPr>
      <w:keepNext/>
      <w:spacing w:line="240" w:lineRule="auto"/>
      <w:ind w:firstLine="0"/>
      <w:jc w:val="center"/>
    </w:pPr>
  </w:style>
  <w:style w:type="paragraph" w:styleId="a0">
    <w:name w:val="List Bullet"/>
    <w:basedOn w:val="a3"/>
    <w:autoRedefine/>
    <w:uiPriority w:val="1"/>
    <w:qFormat/>
    <w:rsid w:val="00FC585B"/>
    <w:pPr>
      <w:numPr>
        <w:numId w:val="6"/>
      </w:numPr>
      <w:ind w:left="0" w:firstLine="567"/>
      <w:contextualSpacing/>
    </w:pPr>
  </w:style>
  <w:style w:type="paragraph" w:styleId="11">
    <w:name w:val="toc 1"/>
    <w:basedOn w:val="a3"/>
    <w:next w:val="a3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3"/>
    <w:next w:val="a3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3"/>
    <w:next w:val="a3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3"/>
    <w:next w:val="a3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">
    <w:name w:val="List Number"/>
    <w:aliases w:val="К732 - Нумерованный список"/>
    <w:basedOn w:val="a3"/>
    <w:link w:val="ac"/>
    <w:autoRedefine/>
    <w:uiPriority w:val="1"/>
    <w:qFormat/>
    <w:rsid w:val="00076DBB"/>
    <w:pPr>
      <w:numPr>
        <w:numId w:val="7"/>
      </w:numPr>
      <w:ind w:firstLine="709"/>
      <w:contextualSpacing/>
    </w:pPr>
  </w:style>
  <w:style w:type="character" w:styleId="ad">
    <w:name w:val="Hyperlink"/>
    <w:basedOn w:val="a4"/>
    <w:uiPriority w:val="99"/>
    <w:unhideWhenUsed/>
    <w:rsid w:val="00FC585B"/>
    <w:rPr>
      <w:color w:val="0000FF" w:themeColor="hyperlink"/>
      <w:u w:val="single"/>
    </w:rPr>
  </w:style>
  <w:style w:type="paragraph" w:customStyle="1" w:styleId="a2">
    <w:name w:val="Многоуровневый список"/>
    <w:basedOn w:val="a"/>
    <w:autoRedefine/>
    <w:uiPriority w:val="2"/>
    <w:qFormat/>
    <w:rsid w:val="005F5C95"/>
    <w:pPr>
      <w:numPr>
        <w:numId w:val="10"/>
      </w:numPr>
      <w:ind w:left="0" w:firstLine="567"/>
    </w:pPr>
  </w:style>
  <w:style w:type="paragraph" w:styleId="ae">
    <w:name w:val="Balloon Text"/>
    <w:basedOn w:val="a3"/>
    <w:link w:val="af"/>
    <w:uiPriority w:val="99"/>
    <w:semiHidden/>
    <w:unhideWhenUsed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4"/>
    <w:link w:val="ae"/>
    <w:uiPriority w:val="99"/>
    <w:semiHidden/>
    <w:rsid w:val="004C4630"/>
    <w:rPr>
      <w:rFonts w:ascii="Tahoma" w:hAnsi="Tahoma" w:cs="Tahoma"/>
      <w:color w:val="000000" w:themeColor="text1"/>
      <w:sz w:val="16"/>
      <w:szCs w:val="16"/>
    </w:rPr>
  </w:style>
  <w:style w:type="table" w:styleId="af0">
    <w:name w:val="Table Grid"/>
    <w:basedOn w:val="a5"/>
    <w:uiPriority w:val="59"/>
    <w:rsid w:val="00F4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732">
    <w:name w:val="К-732 Листинг"/>
    <w:basedOn w:val="732-0"/>
    <w:autoRedefine/>
    <w:uiPriority w:val="2"/>
    <w:qFormat/>
    <w:rsid w:val="00863EE3"/>
    <w:pPr>
      <w:jc w:val="left"/>
    </w:pPr>
    <w:rPr>
      <w:rFonts w:ascii="Courier New" w:hAnsi="Courier New"/>
      <w:sz w:val="24"/>
    </w:rPr>
  </w:style>
  <w:style w:type="paragraph" w:customStyle="1" w:styleId="732-3">
    <w:name w:val="К732 - Подпись к таблице"/>
    <w:basedOn w:val="a3"/>
    <w:link w:val="732-4"/>
    <w:qFormat/>
    <w:rsid w:val="004D4DF8"/>
    <w:pPr>
      <w:jc w:val="center"/>
    </w:pPr>
  </w:style>
  <w:style w:type="paragraph" w:customStyle="1" w:styleId="732-5">
    <w:name w:val="К732 - Подпись листинга"/>
    <w:basedOn w:val="a3"/>
    <w:next w:val="-732"/>
    <w:link w:val="732-6"/>
    <w:qFormat/>
    <w:rsid w:val="004D4DF8"/>
    <w:pPr>
      <w:ind w:firstLine="0"/>
    </w:pPr>
    <w:rPr>
      <w:lang w:val="en-US"/>
    </w:rPr>
  </w:style>
  <w:style w:type="character" w:customStyle="1" w:styleId="732-4">
    <w:name w:val="К732 - Подпись к таблице Знак"/>
    <w:basedOn w:val="a4"/>
    <w:link w:val="732-3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732-1">
    <w:name w:val="К732 - подпись к рисунку"/>
    <w:basedOn w:val="732-0"/>
    <w:link w:val="732-7"/>
    <w:qFormat/>
    <w:rsid w:val="004D4DF8"/>
  </w:style>
  <w:style w:type="character" w:customStyle="1" w:styleId="732-6">
    <w:name w:val="К732 - Подпись листинга Знак"/>
    <w:basedOn w:val="a4"/>
    <w:link w:val="732-5"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f1">
    <w:name w:val="АК Маркированный список Знак"/>
    <w:basedOn w:val="a4"/>
    <w:link w:val="a1"/>
    <w:locked/>
    <w:rsid w:val="004D4DF8"/>
    <w:rPr>
      <w:sz w:val="28"/>
      <w:szCs w:val="28"/>
    </w:rPr>
  </w:style>
  <w:style w:type="character" w:customStyle="1" w:styleId="732-2">
    <w:name w:val="К732 - Изображение Знак"/>
    <w:basedOn w:val="a4"/>
    <w:link w:val="732-0"/>
    <w:uiPriority w:val="1"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7">
    <w:name w:val="К732 - подпись к рисунку Знак"/>
    <w:basedOn w:val="732-2"/>
    <w:link w:val="732-1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a1">
    <w:name w:val="АК Маркированный список"/>
    <w:basedOn w:val="a3"/>
    <w:link w:val="af1"/>
    <w:qFormat/>
    <w:rsid w:val="004D4DF8"/>
    <w:pPr>
      <w:numPr>
        <w:numId w:val="12"/>
      </w:numPr>
    </w:pPr>
    <w:rPr>
      <w:rFonts w:asciiTheme="minorHAnsi" w:hAnsiTheme="minorHAnsi"/>
      <w:color w:val="auto"/>
      <w:szCs w:val="28"/>
    </w:rPr>
  </w:style>
  <w:style w:type="paragraph" w:customStyle="1" w:styleId="732-">
    <w:name w:val="К732 - Маркированный список"/>
    <w:basedOn w:val="a"/>
    <w:link w:val="732-8"/>
    <w:qFormat/>
    <w:rsid w:val="00BA1260"/>
    <w:pPr>
      <w:numPr>
        <w:numId w:val="13"/>
      </w:numPr>
      <w:ind w:left="851" w:hanging="284"/>
    </w:pPr>
  </w:style>
  <w:style w:type="character" w:customStyle="1" w:styleId="ac">
    <w:name w:val="Нумерованный список Знак"/>
    <w:aliases w:val="К732 - Нумерованный список Знак"/>
    <w:basedOn w:val="a4"/>
    <w:link w:val="a"/>
    <w:uiPriority w:val="1"/>
    <w:rsid w:val="00076DBB"/>
    <w:rPr>
      <w:rFonts w:ascii="Times New Roman" w:hAnsi="Times New Roman"/>
      <w:color w:val="000000" w:themeColor="text1"/>
      <w:sz w:val="28"/>
    </w:rPr>
  </w:style>
  <w:style w:type="character" w:customStyle="1" w:styleId="732-8">
    <w:name w:val="К732 - Маркированный список Знак"/>
    <w:basedOn w:val="ac"/>
    <w:link w:val="732-"/>
    <w:rsid w:val="00BA1260"/>
    <w:rPr>
      <w:rFonts w:ascii="Times New Roman" w:hAnsi="Times New Roman"/>
      <w:color w:val="000000" w:themeColor="text1"/>
      <w:sz w:val="28"/>
    </w:rPr>
  </w:style>
  <w:style w:type="character" w:styleId="af2">
    <w:name w:val="Strong"/>
    <w:basedOn w:val="a4"/>
    <w:uiPriority w:val="22"/>
    <w:qFormat/>
    <w:rsid w:val="000368DD"/>
    <w:rPr>
      <w:b/>
      <w:bCs/>
    </w:rPr>
  </w:style>
  <w:style w:type="paragraph" w:styleId="af3">
    <w:name w:val="List Paragraph"/>
    <w:basedOn w:val="a3"/>
    <w:uiPriority w:val="34"/>
    <w:rsid w:val="00E17EFD"/>
    <w:pPr>
      <w:ind w:left="720"/>
      <w:contextualSpacing/>
    </w:pPr>
  </w:style>
  <w:style w:type="character" w:styleId="af4">
    <w:name w:val="Subtle Emphasis"/>
    <w:basedOn w:val="a4"/>
    <w:uiPriority w:val="19"/>
    <w:rsid w:val="00A86EA6"/>
    <w:rPr>
      <w:i/>
      <w:iCs/>
      <w:color w:val="808080" w:themeColor="text1" w:themeTint="7F"/>
    </w:rPr>
  </w:style>
  <w:style w:type="character" w:styleId="af5">
    <w:name w:val="Emphasis"/>
    <w:basedOn w:val="a4"/>
    <w:uiPriority w:val="20"/>
    <w:rsid w:val="00A86EA6"/>
    <w:rPr>
      <w:i/>
      <w:iCs/>
    </w:rPr>
  </w:style>
  <w:style w:type="character" w:styleId="af6">
    <w:name w:val="Intense Emphasis"/>
    <w:basedOn w:val="a4"/>
    <w:uiPriority w:val="21"/>
    <w:rsid w:val="00A86EA6"/>
    <w:rPr>
      <w:b/>
      <w:bCs/>
      <w:i/>
      <w:iCs/>
      <w:color w:val="4F81BD" w:themeColor="accent1"/>
    </w:rPr>
  </w:style>
  <w:style w:type="paragraph" w:styleId="af7">
    <w:name w:val="caption"/>
    <w:basedOn w:val="a3"/>
    <w:next w:val="a3"/>
    <w:uiPriority w:val="35"/>
    <w:semiHidden/>
    <w:qFormat/>
    <w:rsid w:val="00DB4E4A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9;&#1095;&#1077;&#1073;&#1072;\&#1071;&#1055;\ddz\Game\AK_v6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972B1-D053-4354-8D77-268AFFE3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AK_v6.dotx</Template>
  <TotalTime>1589</TotalTime>
  <Pages>1</Pages>
  <Words>4144</Words>
  <Characters>23622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дима балашевский</dc:creator>
  <cp:lastModifiedBy>дима балашевский</cp:lastModifiedBy>
  <cp:revision>26</cp:revision>
  <dcterms:created xsi:type="dcterms:W3CDTF">2021-12-06T21:28:00Z</dcterms:created>
  <dcterms:modified xsi:type="dcterms:W3CDTF">2022-01-20T08:19:00Z</dcterms:modified>
</cp:coreProperties>
</file>